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80A87" w14:textId="77777777" w:rsidR="00D97085" w:rsidRPr="00D97085" w:rsidRDefault="00D97085" w:rsidP="00AE55E0">
      <w:pPr>
        <w:spacing w:after="0" w:line="20" w:lineRule="exact"/>
        <w:rPr>
          <w:rFonts w:ascii="Arial" w:hAnsi="Arial" w:cs="Arial"/>
          <w:color w:val="0070C0"/>
          <w:sz w:val="16"/>
          <w:szCs w:val="16"/>
        </w:rPr>
      </w:pPr>
      <w:bookmarkStart w:id="0" w:name="_GoBack"/>
      <w:bookmarkEnd w:id="0"/>
      <w:r w:rsidRPr="00D97085">
        <w:rPr>
          <w:sz w:val="16"/>
          <w:szCs w:val="16"/>
        </w:rPr>
        <w:br/>
      </w:r>
    </w:p>
    <w:tbl>
      <w:tblPr>
        <w:tblStyle w:val="TableGrid"/>
        <w:tblpPr w:leftFromText="187" w:rightFromText="187" w:vertAnchor="text" w:horzAnchor="margin" w:tblpX="116" w:tblpY="1"/>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974"/>
        <w:tblCellMar>
          <w:left w:w="115" w:type="dxa"/>
          <w:right w:w="115" w:type="dxa"/>
        </w:tblCellMar>
        <w:tblLook w:val="04A0" w:firstRow="1" w:lastRow="0" w:firstColumn="1" w:lastColumn="0" w:noHBand="0" w:noVBand="1"/>
      </w:tblPr>
      <w:tblGrid>
        <w:gridCol w:w="7045"/>
        <w:gridCol w:w="3035"/>
      </w:tblGrid>
      <w:tr w:rsidR="004956A2" w:rsidRPr="00F64974" w14:paraId="42563E4E" w14:textId="77777777" w:rsidTr="00482416">
        <w:trPr>
          <w:trHeight w:val="450"/>
        </w:trPr>
        <w:tc>
          <w:tcPr>
            <w:tcW w:w="7045" w:type="dxa"/>
            <w:shd w:val="clear" w:color="auto" w:fill="5F8974"/>
            <w:vAlign w:val="center"/>
          </w:tcPr>
          <w:p w14:paraId="5DF8868D" w14:textId="77777777" w:rsidR="004956A2" w:rsidRPr="002C0487" w:rsidRDefault="004956A2" w:rsidP="00834F1C">
            <w:pPr>
              <w:rPr>
                <w:rFonts w:ascii="Myriad Pro" w:hAnsi="Myriad Pro"/>
                <w:b/>
                <w:color w:val="FFFFFF" w:themeColor="background1"/>
              </w:rPr>
            </w:pPr>
            <w:r w:rsidRPr="002C0487">
              <w:rPr>
                <w:rFonts w:ascii="Myriad Pro" w:hAnsi="Myriad Pro"/>
                <w:b/>
                <w:color w:val="FFFFFF" w:themeColor="background1"/>
              </w:rPr>
              <w:t xml:space="preserve">Natural Resources Conservation Service </w:t>
            </w:r>
          </w:p>
        </w:tc>
        <w:tc>
          <w:tcPr>
            <w:tcW w:w="3035" w:type="dxa"/>
            <w:shd w:val="clear" w:color="auto" w:fill="5F8974"/>
          </w:tcPr>
          <w:p w14:paraId="224EC131" w14:textId="77777777" w:rsidR="004956A2" w:rsidRPr="00F64974" w:rsidRDefault="004956A2" w:rsidP="00834F1C">
            <w:pPr>
              <w:spacing w:before="60" w:after="60"/>
              <w:jc w:val="right"/>
              <w:rPr>
                <w:rFonts w:ascii="Myriad Pro" w:hAnsi="Myriad Pro" w:cs="Times New Roman"/>
                <w:color w:val="FFFFFF" w:themeColor="background1"/>
                <w:sz w:val="40"/>
                <w:szCs w:val="40"/>
              </w:rPr>
            </w:pPr>
            <w:r>
              <w:rPr>
                <w:rFonts w:ascii="Myriad Pro" w:hAnsi="Myriad Pro" w:cs="Times New Roman"/>
                <w:color w:val="FFFFFF" w:themeColor="background1"/>
                <w:sz w:val="40"/>
                <w:szCs w:val="40"/>
              </w:rPr>
              <w:t>Plant Guide</w:t>
            </w:r>
          </w:p>
        </w:tc>
      </w:tr>
    </w:tbl>
    <w:p w14:paraId="01A11772" w14:textId="0893122D" w:rsidR="0040096C" w:rsidRPr="00302C9A" w:rsidRDefault="00541FB6" w:rsidP="00171B79">
      <w:pPr>
        <w:pStyle w:val="Heading1"/>
        <w:spacing w:before="240"/>
        <w:jc w:val="left"/>
      </w:pPr>
      <w:r>
        <w:rPr>
          <w:noProof/>
        </w:rPr>
        <mc:AlternateContent>
          <mc:Choice Requires="wpg">
            <w:drawing>
              <wp:anchor distT="0" distB="0" distL="114300" distR="114300" simplePos="0" relativeHeight="251658240" behindDoc="0" locked="0" layoutInCell="1" allowOverlap="1" wp14:anchorId="33E1AB18" wp14:editId="736D7A7A">
                <wp:simplePos x="0" y="0"/>
                <wp:positionH relativeFrom="column">
                  <wp:posOffset>3672840</wp:posOffset>
                </wp:positionH>
                <wp:positionV relativeFrom="paragraph">
                  <wp:posOffset>667022</wp:posOffset>
                </wp:positionV>
                <wp:extent cx="2841080" cy="251460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2841080" cy="2514600"/>
                          <a:chOff x="0" y="0"/>
                          <a:chExt cx="2841080" cy="2514600"/>
                        </a:xfrm>
                      </wpg:grpSpPr>
                      <pic:pic xmlns:pic="http://schemas.openxmlformats.org/drawingml/2006/picture">
                        <pic:nvPicPr>
                          <pic:cNvPr id="4" name="Picture 4" descr="California coffeeberry with dark green oval leaves. Fruits are round red berries. " title="California coffee berry with mature fruits."/>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2840990" cy="2088515"/>
                          </a:xfrm>
                          <a:prstGeom prst="rect">
                            <a:avLst/>
                          </a:prstGeom>
                          <a:noFill/>
                          <a:ln>
                            <a:noFill/>
                          </a:ln>
                          <a:extLst>
                            <a:ext uri="{53640926-AAD7-44D8-BBD7-CCE9431645EC}">
                              <a14:shadowObscured xmlns:a14="http://schemas.microsoft.com/office/drawing/2010/main"/>
                            </a:ext>
                          </a:extLst>
                        </pic:spPr>
                      </pic:pic>
                      <wps:wsp>
                        <wps:cNvPr id="5" name="Text Box 5"/>
                        <wps:cNvSpPr txBox="1"/>
                        <wps:spPr>
                          <a:xfrm>
                            <a:off x="26125" y="2124710"/>
                            <a:ext cx="2814955" cy="389890"/>
                          </a:xfrm>
                          <a:prstGeom prst="rect">
                            <a:avLst/>
                          </a:prstGeom>
                          <a:solidFill>
                            <a:prstClr val="white"/>
                          </a:solidFill>
                          <a:ln>
                            <a:noFill/>
                          </a:ln>
                          <a:effectLst/>
                        </wps:spPr>
                        <wps:txbx>
                          <w:txbxContent>
                            <w:p w14:paraId="1CDCF0EB" w14:textId="10B2730C" w:rsidR="00A924D8" w:rsidRPr="00171B79" w:rsidRDefault="00A924D8" w:rsidP="00A924D8">
                              <w:pPr>
                                <w:pStyle w:val="Caption"/>
                                <w:rPr>
                                  <w:rFonts w:ascii="Times New Roman" w:eastAsia="Times New Roman" w:hAnsi="Times New Roman" w:cs="Times New Roman"/>
                                  <w:b w:val="0"/>
                                  <w:i/>
                                  <w:caps/>
                                  <w:noProof/>
                                  <w:color w:val="auto"/>
                                  <w:sz w:val="40"/>
                                  <w:szCs w:val="40"/>
                                </w:rPr>
                              </w:pPr>
                              <w:r w:rsidRPr="00171B79">
                                <w:rPr>
                                  <w:rFonts w:ascii="Times New Roman" w:hAnsi="Times New Roman" w:cs="Times New Roman"/>
                                  <w:b w:val="0"/>
                                  <w:i/>
                                  <w:color w:val="auto"/>
                                </w:rPr>
                                <w:t xml:space="preserve">Figure </w:t>
                              </w:r>
                              <w:r w:rsidR="00542E14" w:rsidRPr="00171B79">
                                <w:rPr>
                                  <w:rFonts w:ascii="Times New Roman" w:hAnsi="Times New Roman" w:cs="Times New Roman"/>
                                  <w:b w:val="0"/>
                                  <w:i/>
                                  <w:color w:val="auto"/>
                                </w:rPr>
                                <w:fldChar w:fldCharType="begin"/>
                              </w:r>
                              <w:r w:rsidR="00542E14" w:rsidRPr="00171B79">
                                <w:rPr>
                                  <w:rFonts w:ascii="Times New Roman" w:hAnsi="Times New Roman" w:cs="Times New Roman"/>
                                  <w:b w:val="0"/>
                                  <w:i/>
                                  <w:color w:val="auto"/>
                                </w:rPr>
                                <w:instrText xml:space="preserve"> SEQ Figure \* ARABIC </w:instrText>
                              </w:r>
                              <w:r w:rsidR="00542E14" w:rsidRPr="00171B79">
                                <w:rPr>
                                  <w:rFonts w:ascii="Times New Roman" w:hAnsi="Times New Roman" w:cs="Times New Roman"/>
                                  <w:b w:val="0"/>
                                  <w:i/>
                                  <w:color w:val="auto"/>
                                </w:rPr>
                                <w:fldChar w:fldCharType="separate"/>
                              </w:r>
                              <w:r w:rsidR="002A3EF4">
                                <w:rPr>
                                  <w:rFonts w:ascii="Times New Roman" w:hAnsi="Times New Roman" w:cs="Times New Roman"/>
                                  <w:b w:val="0"/>
                                  <w:i/>
                                  <w:noProof/>
                                  <w:color w:val="auto"/>
                                </w:rPr>
                                <w:t>1</w:t>
                              </w:r>
                              <w:r w:rsidR="00542E14" w:rsidRPr="00171B79">
                                <w:rPr>
                                  <w:rFonts w:ascii="Times New Roman" w:hAnsi="Times New Roman" w:cs="Times New Roman"/>
                                  <w:b w:val="0"/>
                                  <w:i/>
                                  <w:noProof/>
                                  <w:color w:val="auto"/>
                                </w:rPr>
                                <w:fldChar w:fldCharType="end"/>
                              </w:r>
                              <w:r w:rsidR="00FB461E" w:rsidRPr="00171B79">
                                <w:rPr>
                                  <w:rFonts w:ascii="Times New Roman" w:hAnsi="Times New Roman" w:cs="Times New Roman"/>
                                  <w:b w:val="0"/>
                                  <w:i/>
                                  <w:noProof/>
                                  <w:color w:val="auto"/>
                                </w:rPr>
                                <w:t>.</w:t>
                              </w:r>
                              <w:r w:rsidRPr="00171B79">
                                <w:rPr>
                                  <w:rFonts w:ascii="Times New Roman" w:hAnsi="Times New Roman" w:cs="Times New Roman"/>
                                  <w:b w:val="0"/>
                                  <w:i/>
                                  <w:color w:val="auto"/>
                                </w:rPr>
                                <w:t xml:space="preserve"> California coffeeberry</w:t>
                              </w:r>
                              <w:r w:rsidR="00E47E7F" w:rsidRPr="00171B79">
                                <w:rPr>
                                  <w:rFonts w:ascii="Times New Roman" w:hAnsi="Times New Roman" w:cs="Times New Roman"/>
                                  <w:b w:val="0"/>
                                  <w:i/>
                                  <w:color w:val="auto"/>
                                </w:rPr>
                                <w:t xml:space="preserve"> with mature fruits. Lockeford Plant Materials Center</w:t>
                              </w:r>
                              <w:r w:rsidR="0078451D" w:rsidRPr="00171B79">
                                <w:rPr>
                                  <w:rFonts w:ascii="Times New Roman" w:hAnsi="Times New Roman" w:cs="Times New Roman"/>
                                  <w:b w:val="0"/>
                                  <w:i/>
                                  <w:color w:val="auto"/>
                                </w:rPr>
                                <w:t>, 2016</w:t>
                              </w:r>
                              <w:r w:rsidR="00E47E7F" w:rsidRPr="00171B79">
                                <w:rPr>
                                  <w:rFonts w:ascii="Times New Roman" w:hAnsi="Times New Roman" w:cs="Times New Roman"/>
                                  <w:b w:val="0"/>
                                  <w: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1AB18" id="Group 7" o:spid="_x0000_s1026" style="position:absolute;margin-left:289.2pt;margin-top:52.5pt;width:223.7pt;height:198pt;z-index:251658240" coordsize="28410,251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California coffeeberry with dark green oval leaves. Fruits are round red berries. " style="position:absolute;width:28409;height:208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73ezEAAAA2gAAAA8AAABkcnMvZG93bnJldi54bWxEj0FrAjEUhO+F/ofwBC+lZrVSZTVKqUj3&#10;0Eu1en4kz83i5mVJUl3765tCocdhZr5hluveteJCITaeFYxHBQhi7U3DtYLP/fZxDiImZIOtZ1Jw&#10;owjr1f3dEkvjr/xBl12qRYZwLFGBTakrpYzaksM48h1x9k4+OExZhlqagNcMd62cFMWzdNhwXrDY&#10;0aslfd59OQXH7VOt7UmPv9+ravYwnW0Ob2Gv1HDQvyxAJOrTf/ivXRkFU/i9km+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c73ezEAAAA2gAAAA8AAAAAAAAAAAAAAAAA&#10;nwIAAGRycy9kb3ducmV2LnhtbFBLBQYAAAAABAAEAPcAAACQAwAAAAA=&#10;">
                  <v:imagedata r:id="rId12" o:title="California coffeeberry with dark green oval leaves. Fruits are round red berries"/>
                  <v:path arrowok="t"/>
                </v:shape>
                <v:shapetype id="_x0000_t202" coordsize="21600,21600" o:spt="202" path="m,l,21600r21600,l21600,xe">
                  <v:stroke joinstyle="miter"/>
                  <v:path gradientshapeok="t" o:connecttype="rect"/>
                </v:shapetype>
                <v:shape id="Text Box 5" o:spid="_x0000_s1028" type="#_x0000_t202" style="position:absolute;left:261;top:21247;width:28149;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1CDCF0EB" w14:textId="10B2730C" w:rsidR="00A924D8" w:rsidRPr="00171B79" w:rsidRDefault="00A924D8" w:rsidP="00A924D8">
                        <w:pPr>
                          <w:pStyle w:val="Caption"/>
                          <w:rPr>
                            <w:rFonts w:ascii="Times New Roman" w:eastAsia="Times New Roman" w:hAnsi="Times New Roman" w:cs="Times New Roman"/>
                            <w:b w:val="0"/>
                            <w:i/>
                            <w:caps/>
                            <w:noProof/>
                            <w:color w:val="auto"/>
                            <w:sz w:val="40"/>
                            <w:szCs w:val="40"/>
                          </w:rPr>
                        </w:pPr>
                        <w:r w:rsidRPr="00171B79">
                          <w:rPr>
                            <w:rFonts w:ascii="Times New Roman" w:hAnsi="Times New Roman" w:cs="Times New Roman"/>
                            <w:b w:val="0"/>
                            <w:i/>
                            <w:color w:val="auto"/>
                          </w:rPr>
                          <w:t xml:space="preserve">Figure </w:t>
                        </w:r>
                        <w:r w:rsidR="00542E14" w:rsidRPr="00171B79">
                          <w:rPr>
                            <w:rFonts w:ascii="Times New Roman" w:hAnsi="Times New Roman" w:cs="Times New Roman"/>
                            <w:b w:val="0"/>
                            <w:i/>
                            <w:color w:val="auto"/>
                          </w:rPr>
                          <w:fldChar w:fldCharType="begin"/>
                        </w:r>
                        <w:r w:rsidR="00542E14" w:rsidRPr="00171B79">
                          <w:rPr>
                            <w:rFonts w:ascii="Times New Roman" w:hAnsi="Times New Roman" w:cs="Times New Roman"/>
                            <w:b w:val="0"/>
                            <w:i/>
                            <w:color w:val="auto"/>
                          </w:rPr>
                          <w:instrText xml:space="preserve"> SEQ Figure \* ARABIC </w:instrText>
                        </w:r>
                        <w:r w:rsidR="00542E14" w:rsidRPr="00171B79">
                          <w:rPr>
                            <w:rFonts w:ascii="Times New Roman" w:hAnsi="Times New Roman" w:cs="Times New Roman"/>
                            <w:b w:val="0"/>
                            <w:i/>
                            <w:color w:val="auto"/>
                          </w:rPr>
                          <w:fldChar w:fldCharType="separate"/>
                        </w:r>
                        <w:r w:rsidR="002A3EF4">
                          <w:rPr>
                            <w:rFonts w:ascii="Times New Roman" w:hAnsi="Times New Roman" w:cs="Times New Roman"/>
                            <w:b w:val="0"/>
                            <w:i/>
                            <w:noProof/>
                            <w:color w:val="auto"/>
                          </w:rPr>
                          <w:t>1</w:t>
                        </w:r>
                        <w:r w:rsidR="00542E14" w:rsidRPr="00171B79">
                          <w:rPr>
                            <w:rFonts w:ascii="Times New Roman" w:hAnsi="Times New Roman" w:cs="Times New Roman"/>
                            <w:b w:val="0"/>
                            <w:i/>
                            <w:noProof/>
                            <w:color w:val="auto"/>
                          </w:rPr>
                          <w:fldChar w:fldCharType="end"/>
                        </w:r>
                        <w:r w:rsidR="00FB461E" w:rsidRPr="00171B79">
                          <w:rPr>
                            <w:rFonts w:ascii="Times New Roman" w:hAnsi="Times New Roman" w:cs="Times New Roman"/>
                            <w:b w:val="0"/>
                            <w:i/>
                            <w:noProof/>
                            <w:color w:val="auto"/>
                          </w:rPr>
                          <w:t>.</w:t>
                        </w:r>
                        <w:r w:rsidRPr="00171B79">
                          <w:rPr>
                            <w:rFonts w:ascii="Times New Roman" w:hAnsi="Times New Roman" w:cs="Times New Roman"/>
                            <w:b w:val="0"/>
                            <w:i/>
                            <w:color w:val="auto"/>
                          </w:rPr>
                          <w:t xml:space="preserve"> California coffeeberry</w:t>
                        </w:r>
                        <w:r w:rsidR="00E47E7F" w:rsidRPr="00171B79">
                          <w:rPr>
                            <w:rFonts w:ascii="Times New Roman" w:hAnsi="Times New Roman" w:cs="Times New Roman"/>
                            <w:b w:val="0"/>
                            <w:i/>
                            <w:color w:val="auto"/>
                          </w:rPr>
                          <w:t xml:space="preserve"> with mature fruits. Lockeford Plant Materials Center</w:t>
                        </w:r>
                        <w:r w:rsidR="0078451D" w:rsidRPr="00171B79">
                          <w:rPr>
                            <w:rFonts w:ascii="Times New Roman" w:hAnsi="Times New Roman" w:cs="Times New Roman"/>
                            <w:b w:val="0"/>
                            <w:i/>
                            <w:color w:val="auto"/>
                          </w:rPr>
                          <w:t>, 2016</w:t>
                        </w:r>
                        <w:r w:rsidR="00E47E7F" w:rsidRPr="00171B79">
                          <w:rPr>
                            <w:rFonts w:ascii="Times New Roman" w:hAnsi="Times New Roman" w:cs="Times New Roman"/>
                            <w:b w:val="0"/>
                            <w:i/>
                            <w:color w:val="auto"/>
                          </w:rPr>
                          <w:t>.</w:t>
                        </w:r>
                      </w:p>
                    </w:txbxContent>
                  </v:textbox>
                </v:shape>
                <w10:wrap type="square"/>
              </v:group>
            </w:pict>
          </mc:Fallback>
        </mc:AlternateContent>
      </w:r>
      <w:r w:rsidR="00435A18">
        <w:t>CALIFORNIA COFFE</w:t>
      </w:r>
      <w:r w:rsidR="00171B79">
        <w:t>E</w:t>
      </w:r>
      <w:r w:rsidR="00435A18">
        <w:t>BERRY</w:t>
      </w:r>
    </w:p>
    <w:p w14:paraId="1C0D337A" w14:textId="0D2CEEF0" w:rsidR="0040096C" w:rsidRDefault="00435A18" w:rsidP="00435A18">
      <w:pPr>
        <w:pStyle w:val="Heading2"/>
      </w:pPr>
      <w:r>
        <w:t>Frangula californica</w:t>
      </w:r>
      <w:r w:rsidRPr="00A90532">
        <w:t xml:space="preserve"> </w:t>
      </w:r>
      <w:r>
        <w:rPr>
          <w:i w:val="0"/>
        </w:rPr>
        <w:t>(</w:t>
      </w:r>
      <w:proofErr w:type="spellStart"/>
      <w:r>
        <w:rPr>
          <w:i w:val="0"/>
        </w:rPr>
        <w:t>Eschsch</w:t>
      </w:r>
      <w:proofErr w:type="spellEnd"/>
      <w:r>
        <w:rPr>
          <w:i w:val="0"/>
        </w:rPr>
        <w:t>.) A Gray</w:t>
      </w:r>
      <w:bookmarkStart w:id="1" w:name="Photocompress"/>
    </w:p>
    <w:p w14:paraId="417C989A" w14:textId="77777777" w:rsidR="0040096C" w:rsidRPr="00374C7B" w:rsidRDefault="0040096C" w:rsidP="00374C7B">
      <w:pPr>
        <w:pStyle w:val="CaptionNRCS"/>
      </w:pPr>
      <w:r w:rsidRPr="00374C7B">
        <w:t xml:space="preserve">Plant Symbol = </w:t>
      </w:r>
      <w:r w:rsidR="00435A18" w:rsidRPr="00374C7B">
        <w:t>FRCA12</w:t>
      </w:r>
      <w:r w:rsidRPr="00374C7B">
        <w:t xml:space="preserve"> </w:t>
      </w:r>
      <w:bookmarkEnd w:id="1"/>
    </w:p>
    <w:p w14:paraId="1B1F756B" w14:textId="4883D528" w:rsidR="00734616" w:rsidRPr="00734616" w:rsidRDefault="00734616" w:rsidP="0016153D">
      <w:pPr>
        <w:pStyle w:val="NRCSBodyText"/>
      </w:pPr>
      <w:r>
        <w:rPr>
          <w:i/>
        </w:rPr>
        <w:t>Common Names:</w:t>
      </w:r>
      <w:r w:rsidR="00435A18">
        <w:rPr>
          <w:i/>
        </w:rPr>
        <w:t xml:space="preserve"> </w:t>
      </w:r>
      <w:r w:rsidR="00435A18">
        <w:t>California buckthorn</w:t>
      </w:r>
      <w:r w:rsidR="00541FB6">
        <w:t xml:space="preserve">, </w:t>
      </w:r>
      <w:r w:rsidRPr="00734616">
        <w:t>California false buckthorn</w:t>
      </w:r>
    </w:p>
    <w:p w14:paraId="20E842BE" w14:textId="77777777" w:rsidR="00541FB6" w:rsidRDefault="00541FB6" w:rsidP="0016153D">
      <w:pPr>
        <w:pStyle w:val="NRCSBodyText"/>
        <w:rPr>
          <w:i/>
        </w:rPr>
      </w:pPr>
    </w:p>
    <w:p w14:paraId="095547B2" w14:textId="77777777" w:rsidR="0016153D" w:rsidRDefault="0016153D" w:rsidP="0016153D">
      <w:pPr>
        <w:pStyle w:val="NRCSBodyText"/>
        <w:rPr>
          <w:i/>
        </w:rPr>
      </w:pPr>
      <w:r>
        <w:rPr>
          <w:i/>
        </w:rPr>
        <w:t xml:space="preserve">Scientific Names:  </w:t>
      </w:r>
      <w:r w:rsidR="00435A18">
        <w:rPr>
          <w:i/>
        </w:rPr>
        <w:t xml:space="preserve">Rhamnus californica </w:t>
      </w:r>
      <w:proofErr w:type="spellStart"/>
      <w:r w:rsidR="00435A18">
        <w:t>Eschsch</w:t>
      </w:r>
      <w:proofErr w:type="spellEnd"/>
      <w:r w:rsidR="00435A18" w:rsidRPr="000968E2">
        <w:rPr>
          <w:i/>
        </w:rPr>
        <w:t xml:space="preserve"> </w:t>
      </w:r>
    </w:p>
    <w:p w14:paraId="657AE6C5" w14:textId="316F0E85" w:rsidR="00122DCC" w:rsidRPr="00D452A3" w:rsidRDefault="00122DCC" w:rsidP="00171B79">
      <w:pPr>
        <w:pStyle w:val="NRCSBodyText"/>
        <w:ind w:left="180"/>
        <w:rPr>
          <w:i/>
        </w:rPr>
      </w:pPr>
      <w:r>
        <w:rPr>
          <w:i/>
        </w:rPr>
        <w:t>Subspecies Names:</w:t>
      </w:r>
      <w:r w:rsidR="00541FB6">
        <w:rPr>
          <w:i/>
        </w:rPr>
        <w:t xml:space="preserve"> </w:t>
      </w:r>
      <w:r>
        <w:rPr>
          <w:i/>
        </w:rPr>
        <w:t xml:space="preserve">F. californica </w:t>
      </w:r>
      <w:r w:rsidRPr="00D452A3">
        <w:rPr>
          <w:i/>
        </w:rPr>
        <w:t xml:space="preserve">ssp. </w:t>
      </w:r>
      <w:r w:rsidR="00541FB6" w:rsidRPr="00D452A3">
        <w:rPr>
          <w:i/>
        </w:rPr>
        <w:t>C</w:t>
      </w:r>
      <w:r w:rsidRPr="00D452A3">
        <w:rPr>
          <w:i/>
        </w:rPr>
        <w:t>alifornica</w:t>
      </w:r>
      <w:r w:rsidR="00541FB6">
        <w:rPr>
          <w:i/>
        </w:rPr>
        <w:t xml:space="preserve">, </w:t>
      </w:r>
      <w:r>
        <w:rPr>
          <w:i/>
        </w:rPr>
        <w:t xml:space="preserve">F. californica </w:t>
      </w:r>
      <w:r w:rsidRPr="00D452A3">
        <w:rPr>
          <w:i/>
        </w:rPr>
        <w:t>ssp. crassifolia</w:t>
      </w:r>
      <w:r w:rsidR="00F319EC">
        <w:rPr>
          <w:i/>
        </w:rPr>
        <w:t xml:space="preserve"> </w:t>
      </w:r>
      <w:r w:rsidR="00F319EC" w:rsidRPr="00F319EC">
        <w:t>(</w:t>
      </w:r>
      <w:proofErr w:type="spellStart"/>
      <w:r w:rsidR="00F319EC" w:rsidRPr="00F319EC">
        <w:t>Jeps</w:t>
      </w:r>
      <w:proofErr w:type="spellEnd"/>
      <w:r w:rsidR="00F319EC" w:rsidRPr="00F319EC">
        <w:t xml:space="preserve">.) </w:t>
      </w:r>
      <w:proofErr w:type="spellStart"/>
      <w:r w:rsidR="00F319EC" w:rsidRPr="00F319EC">
        <w:t>Kartesz</w:t>
      </w:r>
      <w:proofErr w:type="spellEnd"/>
      <w:r w:rsidR="00F319EC" w:rsidRPr="00F319EC">
        <w:t xml:space="preserve"> &amp; Gandhi</w:t>
      </w:r>
      <w:r w:rsidR="00541FB6">
        <w:t xml:space="preserve">, </w:t>
      </w:r>
      <w:r>
        <w:rPr>
          <w:i/>
        </w:rPr>
        <w:t xml:space="preserve">F. californica </w:t>
      </w:r>
      <w:r w:rsidRPr="00D452A3">
        <w:rPr>
          <w:i/>
        </w:rPr>
        <w:t>ssp. cuspidata</w:t>
      </w:r>
      <w:r w:rsidR="00F319EC" w:rsidRPr="00F319EC">
        <w:rPr>
          <w:rFonts w:ascii="Verdana" w:hAnsi="Verdana"/>
          <w:color w:val="000000"/>
        </w:rPr>
        <w:t xml:space="preserve"> </w:t>
      </w:r>
      <w:r w:rsidR="00F319EC" w:rsidRPr="00F319EC">
        <w:t xml:space="preserve">(Greene) </w:t>
      </w:r>
      <w:proofErr w:type="spellStart"/>
      <w:r w:rsidR="00F319EC" w:rsidRPr="00F319EC">
        <w:t>Kartesz</w:t>
      </w:r>
      <w:proofErr w:type="spellEnd"/>
      <w:r w:rsidR="00F319EC" w:rsidRPr="00F319EC">
        <w:t xml:space="preserve"> &amp; Gandhi</w:t>
      </w:r>
      <w:r w:rsidR="00541FB6">
        <w:t xml:space="preserve">, </w:t>
      </w:r>
      <w:r>
        <w:rPr>
          <w:i/>
        </w:rPr>
        <w:t xml:space="preserve">F. californica </w:t>
      </w:r>
      <w:r w:rsidRPr="00D452A3">
        <w:rPr>
          <w:i/>
        </w:rPr>
        <w:t>ssp. occidentalis</w:t>
      </w:r>
      <w:r w:rsidR="00F319EC" w:rsidRPr="00F319EC">
        <w:rPr>
          <w:rFonts w:ascii="Verdana" w:hAnsi="Verdana"/>
          <w:color w:val="000000"/>
        </w:rPr>
        <w:t xml:space="preserve"> </w:t>
      </w:r>
      <w:r w:rsidR="00F319EC" w:rsidRPr="00F319EC">
        <w:t xml:space="preserve">(Howell ex Greene) </w:t>
      </w:r>
      <w:proofErr w:type="spellStart"/>
      <w:r w:rsidR="00F319EC" w:rsidRPr="00F319EC">
        <w:t>Kartesz</w:t>
      </w:r>
      <w:proofErr w:type="spellEnd"/>
      <w:r w:rsidR="00F319EC" w:rsidRPr="00F319EC">
        <w:t xml:space="preserve"> &amp; Gandhi</w:t>
      </w:r>
      <w:r w:rsidR="00541FB6">
        <w:t xml:space="preserve">, </w:t>
      </w:r>
      <w:r>
        <w:rPr>
          <w:i/>
        </w:rPr>
        <w:t xml:space="preserve">F. californica </w:t>
      </w:r>
      <w:r w:rsidRPr="00D452A3">
        <w:rPr>
          <w:i/>
        </w:rPr>
        <w:t>ssp. tomentella</w:t>
      </w:r>
      <w:r w:rsidR="00F319EC" w:rsidRPr="00F319EC">
        <w:rPr>
          <w:rStyle w:val="BodytextNRCSChar"/>
        </w:rPr>
        <w:t xml:space="preserve"> (</w:t>
      </w:r>
      <w:proofErr w:type="spellStart"/>
      <w:r w:rsidR="00F319EC" w:rsidRPr="00F319EC">
        <w:rPr>
          <w:rStyle w:val="BodytextNRCSChar"/>
        </w:rPr>
        <w:t>Benth</w:t>
      </w:r>
      <w:proofErr w:type="spellEnd"/>
      <w:r w:rsidR="00F319EC" w:rsidRPr="00F319EC">
        <w:rPr>
          <w:rStyle w:val="BodytextNRCSChar"/>
        </w:rPr>
        <w:t xml:space="preserve">.) </w:t>
      </w:r>
      <w:proofErr w:type="spellStart"/>
      <w:r w:rsidR="00F319EC" w:rsidRPr="00F319EC">
        <w:rPr>
          <w:rStyle w:val="BodytextNRCSChar"/>
        </w:rPr>
        <w:t>Kartesz</w:t>
      </w:r>
      <w:proofErr w:type="spellEnd"/>
      <w:r w:rsidR="00F319EC" w:rsidRPr="00F319EC">
        <w:rPr>
          <w:rStyle w:val="BodytextNRCSChar"/>
        </w:rPr>
        <w:t xml:space="preserve"> &amp; Gandhi</w:t>
      </w:r>
      <w:r w:rsidR="00541FB6">
        <w:rPr>
          <w:rStyle w:val="BodytextNRCSChar"/>
        </w:rPr>
        <w:t xml:space="preserve">, </w:t>
      </w:r>
      <w:r>
        <w:rPr>
          <w:i/>
        </w:rPr>
        <w:t xml:space="preserve">F. californica </w:t>
      </w:r>
      <w:r w:rsidRPr="00D452A3">
        <w:rPr>
          <w:i/>
        </w:rPr>
        <w:t>ssp. ursina</w:t>
      </w:r>
      <w:r w:rsidR="00F319EC">
        <w:rPr>
          <w:i/>
        </w:rPr>
        <w:t xml:space="preserve"> </w:t>
      </w:r>
      <w:r w:rsidR="00F319EC" w:rsidRPr="00F319EC">
        <w:t xml:space="preserve">(Greene) </w:t>
      </w:r>
      <w:proofErr w:type="spellStart"/>
      <w:r w:rsidR="00F319EC" w:rsidRPr="00F319EC">
        <w:t>Kartesz</w:t>
      </w:r>
      <w:proofErr w:type="spellEnd"/>
      <w:r w:rsidR="00F319EC" w:rsidRPr="00F319EC">
        <w:t xml:space="preserve"> &amp; Gandhi</w:t>
      </w:r>
      <w:r w:rsidR="00F319EC">
        <w:t xml:space="preserve"> </w:t>
      </w:r>
    </w:p>
    <w:p w14:paraId="36F40383" w14:textId="77777777" w:rsidR="0093109C" w:rsidRPr="00A90532" w:rsidRDefault="0093109C" w:rsidP="0093109C">
      <w:pPr>
        <w:pStyle w:val="Heading3"/>
        <w:rPr>
          <w:i/>
          <w:iCs/>
        </w:rPr>
      </w:pPr>
      <w:r w:rsidRPr="00A90532">
        <w:t>Description</w:t>
      </w:r>
    </w:p>
    <w:p w14:paraId="4A377A4D" w14:textId="56EA8C4B" w:rsidR="00926601" w:rsidRDefault="00435A18" w:rsidP="00435A18">
      <w:pPr>
        <w:pStyle w:val="BodytextNRCS"/>
      </w:pPr>
      <w:r w:rsidRPr="002375B8">
        <w:rPr>
          <w:i/>
        </w:rPr>
        <w:t>General</w:t>
      </w:r>
      <w:r>
        <w:t xml:space="preserve">: Coffeeberry is a perennial </w:t>
      </w:r>
      <w:r w:rsidR="00032AE9">
        <w:t xml:space="preserve">evergreen </w:t>
      </w:r>
      <w:r w:rsidR="00122DCC">
        <w:t>or semi-deciduous</w:t>
      </w:r>
      <w:r w:rsidR="00766FDF">
        <w:t xml:space="preserve"> </w:t>
      </w:r>
      <w:r>
        <w:t>shrub in the buckthorn family (</w:t>
      </w:r>
      <w:r w:rsidRPr="002226A2">
        <w:rPr>
          <w:i/>
        </w:rPr>
        <w:t>Rhamnaceae</w:t>
      </w:r>
      <w:r>
        <w:t>) native to the western United States. It grows 6</w:t>
      </w:r>
      <w:r w:rsidR="00541FB6">
        <w:t xml:space="preserve"> </w:t>
      </w:r>
      <w:r>
        <w:t>–</w:t>
      </w:r>
      <w:r w:rsidR="00541FB6">
        <w:t xml:space="preserve"> </w:t>
      </w:r>
      <w:r>
        <w:t xml:space="preserve">10 </w:t>
      </w:r>
      <w:r w:rsidR="00122DCC">
        <w:t>ft.</w:t>
      </w:r>
      <w:r>
        <w:t xml:space="preserve"> tall</w:t>
      </w:r>
      <w:r w:rsidR="0078451D">
        <w:t xml:space="preserve">, under some </w:t>
      </w:r>
      <w:r w:rsidR="00D028C9">
        <w:t>conditions,</w:t>
      </w:r>
      <w:r w:rsidR="0078451D">
        <w:t xml:space="preserve"> </w:t>
      </w:r>
      <w:r w:rsidR="00541FB6">
        <w:t xml:space="preserve">it </w:t>
      </w:r>
      <w:r w:rsidR="0078451D">
        <w:t>can grow as large as 15 ft. tall. The bark</w:t>
      </w:r>
      <w:r w:rsidR="00EA11B8">
        <w:t xml:space="preserve"> </w:t>
      </w:r>
      <w:r w:rsidR="0078451D">
        <w:t>is</w:t>
      </w:r>
      <w:r>
        <w:t xml:space="preserve"> bright</w:t>
      </w:r>
      <w:r w:rsidR="0078451D">
        <w:t xml:space="preserve"> grey</w:t>
      </w:r>
      <w:r w:rsidR="00FB461E">
        <w:t>-</w:t>
      </w:r>
      <w:r w:rsidR="0078451D">
        <w:t xml:space="preserve">brown, </w:t>
      </w:r>
      <w:r w:rsidR="000042CC">
        <w:t xml:space="preserve">and </w:t>
      </w:r>
      <w:r w:rsidR="0078451D">
        <w:t>new growth on twigs</w:t>
      </w:r>
      <w:r w:rsidR="00EA11B8">
        <w:t xml:space="preserve"> </w:t>
      </w:r>
      <w:r w:rsidR="0078451D">
        <w:t>is often reddish</w:t>
      </w:r>
      <w:r w:rsidR="00061CB1">
        <w:t>. A</w:t>
      </w:r>
      <w:r>
        <w:t>lternately arranged leaves range</w:t>
      </w:r>
      <w:r w:rsidR="00061CB1">
        <w:t xml:space="preserve"> from </w:t>
      </w:r>
      <w:r>
        <w:t>¾ – 4 in</w:t>
      </w:r>
      <w:r w:rsidR="000042CC">
        <w:t>.</w:t>
      </w:r>
      <w:r>
        <w:t xml:space="preserve"> long and are elliptic to ovate in shape</w:t>
      </w:r>
      <w:r w:rsidRPr="000B7BD0">
        <w:t>. The inflorescence consists o</w:t>
      </w:r>
      <w:r w:rsidR="0076031D">
        <w:t>f many small, clustered,</w:t>
      </w:r>
      <w:r w:rsidRPr="000B7BD0">
        <w:t xml:space="preserve"> yellow-green flowers</w:t>
      </w:r>
      <w:r w:rsidR="0076031D">
        <w:t xml:space="preserve"> each with 5 petals</w:t>
      </w:r>
      <w:r w:rsidRPr="000B7BD0">
        <w:t xml:space="preserve">. </w:t>
      </w:r>
      <w:r>
        <w:t xml:space="preserve">It bears 2-stoned fruits that </w:t>
      </w:r>
      <w:r w:rsidR="0078451D">
        <w:t xml:space="preserve">turn from green through red to black and </w:t>
      </w:r>
      <w:r>
        <w:t>are about ½ in</w:t>
      </w:r>
      <w:r w:rsidR="00FB461E">
        <w:t>ches</w:t>
      </w:r>
      <w:r>
        <w:t xml:space="preserve"> in </w:t>
      </w:r>
      <w:r w:rsidRPr="002226A2">
        <w:t>diameter (Sawyer</w:t>
      </w:r>
      <w:r w:rsidR="00B62EE8">
        <w:t>,</w:t>
      </w:r>
      <w:r w:rsidRPr="002226A2">
        <w:t xml:space="preserve"> 2012</w:t>
      </w:r>
      <w:r w:rsidR="00B62EE8">
        <w:t>, 2016</w:t>
      </w:r>
      <w:r w:rsidRPr="002226A2">
        <w:t>).</w:t>
      </w:r>
      <w:r>
        <w:t xml:space="preserve"> </w:t>
      </w:r>
      <w:r w:rsidR="00AA3E53">
        <w:t xml:space="preserve">The </w:t>
      </w:r>
      <w:r w:rsidR="00D028C9">
        <w:t xml:space="preserve">current </w:t>
      </w:r>
      <w:r w:rsidR="00AA3E53">
        <w:t>sub species are described below but the complex needs further study using modern techniques (Sawyer, 2016).</w:t>
      </w:r>
    </w:p>
    <w:p w14:paraId="4D5BC146" w14:textId="77777777" w:rsidR="0076031D" w:rsidRPr="0076031D" w:rsidRDefault="00541FB6" w:rsidP="0076031D">
      <w:pPr>
        <w:pStyle w:val="Heading3"/>
        <w:keepNext/>
        <w:rPr>
          <w:b w:val="0"/>
        </w:rPr>
      </w:pPr>
      <w:r>
        <w:rPr>
          <w:b w:val="0"/>
          <w:i/>
          <w:noProof/>
        </w:rPr>
        <mc:AlternateContent>
          <mc:Choice Requires="wpg">
            <w:drawing>
              <wp:anchor distT="0" distB="0" distL="114300" distR="114300" simplePos="0" relativeHeight="251662336" behindDoc="0" locked="0" layoutInCell="1" allowOverlap="1" wp14:anchorId="4A009474" wp14:editId="134C02FB">
                <wp:simplePos x="0" y="0"/>
                <wp:positionH relativeFrom="column">
                  <wp:posOffset>3429000</wp:posOffset>
                </wp:positionH>
                <wp:positionV relativeFrom="paragraph">
                  <wp:posOffset>379911</wp:posOffset>
                </wp:positionV>
                <wp:extent cx="2971165" cy="3174184"/>
                <wp:effectExtent l="0" t="0" r="635" b="7620"/>
                <wp:wrapTight wrapText="bothSides">
                  <wp:wrapPolygon edited="0">
                    <wp:start x="0" y="0"/>
                    <wp:lineTo x="0" y="21522"/>
                    <wp:lineTo x="21466" y="21522"/>
                    <wp:lineTo x="21466" y="0"/>
                    <wp:lineTo x="0" y="0"/>
                  </wp:wrapPolygon>
                </wp:wrapTight>
                <wp:docPr id="8" name="Group 8"/>
                <wp:cNvGraphicFramePr/>
                <a:graphic xmlns:a="http://schemas.openxmlformats.org/drawingml/2006/main">
                  <a:graphicData uri="http://schemas.microsoft.com/office/word/2010/wordprocessingGroup">
                    <wpg:wgp>
                      <wpg:cNvGrpSpPr/>
                      <wpg:grpSpPr>
                        <a:xfrm>
                          <a:off x="0" y="0"/>
                          <a:ext cx="2971165" cy="3174184"/>
                          <a:chOff x="0" y="0"/>
                          <a:chExt cx="2971165" cy="3174184"/>
                        </a:xfrm>
                      </wpg:grpSpPr>
                      <pic:pic xmlns:pic="http://schemas.openxmlformats.org/drawingml/2006/picture">
                        <pic:nvPicPr>
                          <pic:cNvPr id="12" name="Picture 12" descr="Subspecies tomentella. Leaves and twigs have a lighter color because they are covered with many small white hairs." title="Tomentella"/>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971165" cy="287337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2873829"/>
                            <a:ext cx="2971165" cy="300355"/>
                          </a:xfrm>
                          <a:prstGeom prst="rect">
                            <a:avLst/>
                          </a:prstGeom>
                          <a:solidFill>
                            <a:prstClr val="white"/>
                          </a:solidFill>
                          <a:ln>
                            <a:noFill/>
                          </a:ln>
                          <a:effectLst/>
                        </wps:spPr>
                        <wps:txbx>
                          <w:txbxContent>
                            <w:p w14:paraId="7338579E" w14:textId="77777777" w:rsidR="0076031D" w:rsidRPr="00E70788" w:rsidRDefault="0076031D" w:rsidP="0076031D">
                              <w:pPr>
                                <w:pStyle w:val="Caption"/>
                                <w:rPr>
                                  <w:rFonts w:ascii="Times New Roman" w:eastAsia="Times New Roman" w:hAnsi="Times New Roman" w:cs="Times New Roman"/>
                                  <w:b w:val="0"/>
                                  <w:i/>
                                  <w:noProof/>
                                  <w:color w:val="auto"/>
                                  <w:sz w:val="20"/>
                                  <w:szCs w:val="20"/>
                                </w:rPr>
                              </w:pPr>
                              <w:r w:rsidRPr="00171B79">
                                <w:rPr>
                                  <w:rFonts w:ascii="Times New Roman" w:hAnsi="Times New Roman" w:cs="Times New Roman"/>
                                  <w:b w:val="0"/>
                                  <w:i/>
                                  <w:color w:val="auto"/>
                                </w:rPr>
                                <w:t xml:space="preserve">Figure </w:t>
                              </w:r>
                              <w:r w:rsidR="00542E14" w:rsidRPr="00171B79">
                                <w:rPr>
                                  <w:rFonts w:ascii="Times New Roman" w:hAnsi="Times New Roman" w:cs="Times New Roman"/>
                                  <w:b w:val="0"/>
                                  <w:i/>
                                  <w:color w:val="auto"/>
                                </w:rPr>
                                <w:fldChar w:fldCharType="begin"/>
                              </w:r>
                              <w:r w:rsidR="00542E14" w:rsidRPr="00171B79">
                                <w:rPr>
                                  <w:rFonts w:ascii="Times New Roman" w:hAnsi="Times New Roman" w:cs="Times New Roman"/>
                                  <w:b w:val="0"/>
                                  <w:i/>
                                  <w:color w:val="auto"/>
                                </w:rPr>
                                <w:instrText xml:space="preserve"> SEQ Figure \* ARABIC </w:instrText>
                              </w:r>
                              <w:r w:rsidR="00542E14" w:rsidRPr="00171B79">
                                <w:rPr>
                                  <w:rFonts w:ascii="Times New Roman" w:hAnsi="Times New Roman" w:cs="Times New Roman"/>
                                  <w:b w:val="0"/>
                                  <w:i/>
                                  <w:color w:val="auto"/>
                                </w:rPr>
                                <w:fldChar w:fldCharType="separate"/>
                              </w:r>
                              <w:r w:rsidR="002A3EF4">
                                <w:rPr>
                                  <w:rFonts w:ascii="Times New Roman" w:hAnsi="Times New Roman" w:cs="Times New Roman"/>
                                  <w:b w:val="0"/>
                                  <w:i/>
                                  <w:noProof/>
                                  <w:color w:val="auto"/>
                                </w:rPr>
                                <w:t>2</w:t>
                              </w:r>
                              <w:r w:rsidR="00542E14" w:rsidRPr="00171B79">
                                <w:rPr>
                                  <w:rFonts w:ascii="Times New Roman" w:hAnsi="Times New Roman" w:cs="Times New Roman"/>
                                  <w:b w:val="0"/>
                                  <w:i/>
                                  <w:noProof/>
                                  <w:color w:val="auto"/>
                                </w:rPr>
                                <w:fldChar w:fldCharType="end"/>
                              </w:r>
                              <w:r w:rsidRPr="00171B79">
                                <w:rPr>
                                  <w:rFonts w:ascii="Times New Roman" w:hAnsi="Times New Roman" w:cs="Times New Roman"/>
                                  <w:b w:val="0"/>
                                  <w:i/>
                                  <w:color w:val="auto"/>
                                </w:rPr>
                                <w:t xml:space="preserve">. F. californica ssp. tomentella </w:t>
                              </w:r>
                              <w:r w:rsidR="0078451D" w:rsidRPr="00171B79">
                                <w:rPr>
                                  <w:rFonts w:ascii="Times New Roman" w:hAnsi="Times New Roman" w:cs="Times New Roman"/>
                                  <w:b w:val="0"/>
                                  <w:i/>
                                  <w:color w:val="auto"/>
                                </w:rPr>
                                <w:t>shoot.</w:t>
                              </w:r>
                              <w:r w:rsidRPr="00171B79">
                                <w:rPr>
                                  <w:rFonts w:ascii="Times New Roman" w:hAnsi="Times New Roman" w:cs="Times New Roman"/>
                                  <w:b w:val="0"/>
                                  <w:i/>
                                  <w:color w:val="auto"/>
                                </w:rPr>
                                <w:t xml:space="preserve">  © Lynn Watson 2007</w:t>
                              </w:r>
                              <w:r w:rsidR="0078451D" w:rsidRPr="00171B79">
                                <w:rPr>
                                  <w:rFonts w:ascii="Times New Roman" w:hAnsi="Times New Roman" w:cs="Times New Roman"/>
                                  <w:b w:val="0"/>
                                  <w: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A009474" id="Group 8" o:spid="_x0000_s1029" style="position:absolute;margin-left:270pt;margin-top:29.9pt;width:233.95pt;height:249.95pt;z-index:251662336" coordsize="29711,317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">
                <v:shape id="Picture 12" o:spid="_x0000_s1030" type="#_x0000_t75" alt="Subspecies tomentella. Leaves and twigs have a lighter color because they are covered with many small white hairs." style="position:absolute;width:29711;height:287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CnPnDAAAA2wAAAA8AAABkcnMvZG93bnJldi54bWxET0trAjEQvhf8D2EKvRTN1oPIalZaaWmL&#10;ePBx6W3YzG623UyWTerGf28Ewdt8fM9ZrqJtxYl63zhW8DLJQBCXTjdcKzgePsZzED4ga2wdk4Iz&#10;eVgVo4cl5toNvKPTPtQihbDPUYEJocul9KUhi37iOuLEVa63GBLsa6l7HFK4beU0y2bSYsOpwWBH&#10;a0Pl3/7fKugO7z+Vidvo5Ob7/Pn7NufnwSv19BhfFyACxXAX39xfOs2fwvWXdIAsL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wKc+cMAAADbAAAADwAAAAAAAAAAAAAAAACf&#10;AgAAZHJzL2Rvd25yZXYueG1sUEsFBgAAAAAEAAQA9wAAAI8DAAAAAA==&#10;">
                  <v:imagedata r:id="rId14" o:title="Subspecies tomentella. Leaves and twigs have a lighter color because they are covered with many small white hairs"/>
                  <v:path arrowok="t"/>
                </v:shape>
                <v:shape id="Text Box 2" o:spid="_x0000_s1031" type="#_x0000_t202" style="position:absolute;top:28738;width:29711;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14:paraId="7338579E" w14:textId="77777777" w:rsidR="0076031D" w:rsidRPr="00E70788" w:rsidRDefault="0076031D" w:rsidP="0076031D">
                        <w:pPr>
                          <w:pStyle w:val="Caption"/>
                          <w:rPr>
                            <w:rFonts w:ascii="Times New Roman" w:eastAsia="Times New Roman" w:hAnsi="Times New Roman" w:cs="Times New Roman"/>
                            <w:b w:val="0"/>
                            <w:i/>
                            <w:noProof/>
                            <w:color w:val="auto"/>
                            <w:sz w:val="20"/>
                            <w:szCs w:val="20"/>
                          </w:rPr>
                        </w:pPr>
                        <w:r w:rsidRPr="00171B79">
                          <w:rPr>
                            <w:rFonts w:ascii="Times New Roman" w:hAnsi="Times New Roman" w:cs="Times New Roman"/>
                            <w:b w:val="0"/>
                            <w:i/>
                            <w:color w:val="auto"/>
                          </w:rPr>
                          <w:t xml:space="preserve">Figure </w:t>
                        </w:r>
                        <w:r w:rsidR="00542E14" w:rsidRPr="00171B79">
                          <w:rPr>
                            <w:rFonts w:ascii="Times New Roman" w:hAnsi="Times New Roman" w:cs="Times New Roman"/>
                            <w:b w:val="0"/>
                            <w:i/>
                            <w:color w:val="auto"/>
                          </w:rPr>
                          <w:fldChar w:fldCharType="begin"/>
                        </w:r>
                        <w:r w:rsidR="00542E14" w:rsidRPr="00171B79">
                          <w:rPr>
                            <w:rFonts w:ascii="Times New Roman" w:hAnsi="Times New Roman" w:cs="Times New Roman"/>
                            <w:b w:val="0"/>
                            <w:i/>
                            <w:color w:val="auto"/>
                          </w:rPr>
                          <w:instrText xml:space="preserve"> SEQ Figure \* ARABIC </w:instrText>
                        </w:r>
                        <w:r w:rsidR="00542E14" w:rsidRPr="00171B79">
                          <w:rPr>
                            <w:rFonts w:ascii="Times New Roman" w:hAnsi="Times New Roman" w:cs="Times New Roman"/>
                            <w:b w:val="0"/>
                            <w:i/>
                            <w:color w:val="auto"/>
                          </w:rPr>
                          <w:fldChar w:fldCharType="separate"/>
                        </w:r>
                        <w:r w:rsidR="002A3EF4">
                          <w:rPr>
                            <w:rFonts w:ascii="Times New Roman" w:hAnsi="Times New Roman" w:cs="Times New Roman"/>
                            <w:b w:val="0"/>
                            <w:i/>
                            <w:noProof/>
                            <w:color w:val="auto"/>
                          </w:rPr>
                          <w:t>2</w:t>
                        </w:r>
                        <w:r w:rsidR="00542E14" w:rsidRPr="00171B79">
                          <w:rPr>
                            <w:rFonts w:ascii="Times New Roman" w:hAnsi="Times New Roman" w:cs="Times New Roman"/>
                            <w:b w:val="0"/>
                            <w:i/>
                            <w:noProof/>
                            <w:color w:val="auto"/>
                          </w:rPr>
                          <w:fldChar w:fldCharType="end"/>
                        </w:r>
                        <w:r w:rsidRPr="00171B79">
                          <w:rPr>
                            <w:rFonts w:ascii="Times New Roman" w:hAnsi="Times New Roman" w:cs="Times New Roman"/>
                            <w:b w:val="0"/>
                            <w:i/>
                            <w:color w:val="auto"/>
                          </w:rPr>
                          <w:t xml:space="preserve">. F. californica ssp. tomentella </w:t>
                        </w:r>
                        <w:r w:rsidR="0078451D" w:rsidRPr="00171B79">
                          <w:rPr>
                            <w:rFonts w:ascii="Times New Roman" w:hAnsi="Times New Roman" w:cs="Times New Roman"/>
                            <w:b w:val="0"/>
                            <w:i/>
                            <w:color w:val="auto"/>
                          </w:rPr>
                          <w:t>shoot.</w:t>
                        </w:r>
                        <w:r w:rsidRPr="00171B79">
                          <w:rPr>
                            <w:rFonts w:ascii="Times New Roman" w:hAnsi="Times New Roman" w:cs="Times New Roman"/>
                            <w:b w:val="0"/>
                            <w:i/>
                            <w:color w:val="auto"/>
                          </w:rPr>
                          <w:t xml:space="preserve">  © Lynn Watson 2007</w:t>
                        </w:r>
                        <w:r w:rsidR="0078451D" w:rsidRPr="00171B79">
                          <w:rPr>
                            <w:rFonts w:ascii="Times New Roman" w:hAnsi="Times New Roman" w:cs="Times New Roman"/>
                            <w:b w:val="0"/>
                            <w:i/>
                            <w:color w:val="auto"/>
                          </w:rPr>
                          <w:t>.</w:t>
                        </w:r>
                      </w:p>
                    </w:txbxContent>
                  </v:textbox>
                </v:shape>
                <w10:wrap type="tight"/>
              </v:group>
            </w:pict>
          </mc:Fallback>
        </mc:AlternateContent>
      </w:r>
      <w:r w:rsidR="00301404" w:rsidRPr="0076031D">
        <w:rPr>
          <w:b w:val="0"/>
          <w:i/>
        </w:rPr>
        <w:t xml:space="preserve">F. californica </w:t>
      </w:r>
      <w:r w:rsidR="00435A18" w:rsidRPr="0076031D">
        <w:rPr>
          <w:b w:val="0"/>
          <w:i/>
        </w:rPr>
        <w:t>ssp. californica</w:t>
      </w:r>
      <w:r w:rsidR="00122DCC" w:rsidRPr="0076031D">
        <w:rPr>
          <w:b w:val="0"/>
          <w:i/>
        </w:rPr>
        <w:t xml:space="preserve">, </w:t>
      </w:r>
      <w:r w:rsidR="00122DCC" w:rsidRPr="0076031D">
        <w:rPr>
          <w:b w:val="0"/>
        </w:rPr>
        <w:t xml:space="preserve">the </w:t>
      </w:r>
      <w:r w:rsidR="00122DCC" w:rsidRPr="0078451D">
        <w:rPr>
          <w:b w:val="0"/>
        </w:rPr>
        <w:t>c</w:t>
      </w:r>
      <w:r w:rsidR="00435A18" w:rsidRPr="0076031D">
        <w:rPr>
          <w:b w:val="0"/>
        </w:rPr>
        <w:t xml:space="preserve">ommon </w:t>
      </w:r>
      <w:r w:rsidR="00122DCC" w:rsidRPr="0076031D">
        <w:rPr>
          <w:b w:val="0"/>
        </w:rPr>
        <w:t xml:space="preserve">coffeeberry has </w:t>
      </w:r>
      <w:r w:rsidR="0078451D">
        <w:rPr>
          <w:b w:val="0"/>
        </w:rPr>
        <w:t>l</w:t>
      </w:r>
      <w:r w:rsidR="00926601" w:rsidRPr="0076031D">
        <w:rPr>
          <w:b w:val="0"/>
        </w:rPr>
        <w:t>eaves ¾ – 3 in</w:t>
      </w:r>
      <w:r w:rsidR="00FB461E">
        <w:rPr>
          <w:b w:val="0"/>
        </w:rPr>
        <w:t>ches</w:t>
      </w:r>
      <w:r w:rsidR="00435A18" w:rsidRPr="0076031D">
        <w:rPr>
          <w:b w:val="0"/>
        </w:rPr>
        <w:t xml:space="preserve">, narrowly to widely elliptic with an acute tip, dark green, lighter underneath. Flowers bloom </w:t>
      </w:r>
      <w:r w:rsidR="00122DCC" w:rsidRPr="0076031D">
        <w:rPr>
          <w:b w:val="0"/>
        </w:rPr>
        <w:t xml:space="preserve">in </w:t>
      </w:r>
      <w:r w:rsidR="00435A18" w:rsidRPr="0076031D">
        <w:rPr>
          <w:b w:val="0"/>
        </w:rPr>
        <w:t xml:space="preserve">May and </w:t>
      </w:r>
      <w:r w:rsidR="00435A18" w:rsidRPr="0078451D">
        <w:rPr>
          <w:b w:val="0"/>
        </w:rPr>
        <w:t>June</w:t>
      </w:r>
      <w:r w:rsidR="0078451D" w:rsidRPr="0078451D">
        <w:rPr>
          <w:b w:val="0"/>
        </w:rPr>
        <w:t xml:space="preserve"> </w:t>
      </w:r>
      <w:r w:rsidR="00B62EE8">
        <w:rPr>
          <w:b w:val="0"/>
        </w:rPr>
        <w:t>(</w:t>
      </w:r>
      <w:r w:rsidR="00257185">
        <w:rPr>
          <w:b w:val="0"/>
        </w:rPr>
        <w:t xml:space="preserve">Calflora, 1997; </w:t>
      </w:r>
      <w:r w:rsidR="00B62EE8">
        <w:rPr>
          <w:b w:val="0"/>
        </w:rPr>
        <w:t>Sawyer, 2012, 2016</w:t>
      </w:r>
      <w:r w:rsidR="0078451D">
        <w:rPr>
          <w:b w:val="0"/>
        </w:rPr>
        <w:t>)</w:t>
      </w:r>
      <w:r w:rsidR="00435A18" w:rsidRPr="0078451D">
        <w:rPr>
          <w:b w:val="0"/>
        </w:rPr>
        <w:t>.</w:t>
      </w:r>
      <w:r w:rsidR="00435A18" w:rsidRPr="0076031D">
        <w:rPr>
          <w:b w:val="0"/>
        </w:rPr>
        <w:t xml:space="preserve"> </w:t>
      </w:r>
      <w:r w:rsidR="00122DCC" w:rsidRPr="0076031D">
        <w:rPr>
          <w:b w:val="0"/>
        </w:rPr>
        <w:t xml:space="preserve"> </w:t>
      </w:r>
    </w:p>
    <w:p w14:paraId="54128A72" w14:textId="77777777" w:rsidR="00541FB6" w:rsidRDefault="00541FB6" w:rsidP="00435A18">
      <w:pPr>
        <w:pStyle w:val="BodytextNRCS"/>
        <w:rPr>
          <w:i/>
        </w:rPr>
      </w:pPr>
    </w:p>
    <w:p w14:paraId="66562675" w14:textId="77777777" w:rsidR="00435A18" w:rsidRDefault="00301404" w:rsidP="00435A18">
      <w:pPr>
        <w:pStyle w:val="BodytextNRCS"/>
      </w:pPr>
      <w:r>
        <w:rPr>
          <w:i/>
        </w:rPr>
        <w:t xml:space="preserve">F. californica </w:t>
      </w:r>
      <w:r w:rsidR="00435A18" w:rsidRPr="00D452A3">
        <w:rPr>
          <w:i/>
        </w:rPr>
        <w:t>ssp. crassifolia</w:t>
      </w:r>
      <w:r w:rsidR="0078451D">
        <w:rPr>
          <w:i/>
        </w:rPr>
        <w:t>.</w:t>
      </w:r>
      <w:r w:rsidR="00B62EE8">
        <w:t xml:space="preserve"> The s</w:t>
      </w:r>
      <w:r w:rsidR="00435A18">
        <w:t>ubspecies</w:t>
      </w:r>
      <w:r w:rsidR="00B62EE8">
        <w:t xml:space="preserve"> is</w:t>
      </w:r>
      <w:r w:rsidR="00435A18">
        <w:t xml:space="preserve"> similar to </w:t>
      </w:r>
      <w:r w:rsidR="00435A18" w:rsidRPr="00464CDC">
        <w:rPr>
          <w:i/>
        </w:rPr>
        <w:t>ssp. tomentella</w:t>
      </w:r>
      <w:r w:rsidR="00435A18">
        <w:t xml:space="preserve">. Twigs are grey and </w:t>
      </w:r>
      <w:proofErr w:type="spellStart"/>
      <w:r w:rsidR="00435A18">
        <w:t>tomentose</w:t>
      </w:r>
      <w:proofErr w:type="spellEnd"/>
      <w:r w:rsidR="00435A18">
        <w:t xml:space="preserve"> (woolly with flattened, matted hairs). Leaves are white-</w:t>
      </w:r>
      <w:proofErr w:type="spellStart"/>
      <w:r w:rsidR="00435A18">
        <w:t>tomentose</w:t>
      </w:r>
      <w:proofErr w:type="spellEnd"/>
      <w:r w:rsidR="00435A18">
        <w:t>, 1 – 4 in</w:t>
      </w:r>
      <w:r w:rsidR="00FB461E">
        <w:t>ches</w:t>
      </w:r>
      <w:r w:rsidR="00435A18">
        <w:t xml:space="preserve"> and widely elliptic with obtuse tips. The margins are entire or blunt-toothed. Flowers bloom in Feb-Apr</w:t>
      </w:r>
      <w:r w:rsidR="0078451D">
        <w:t xml:space="preserve"> </w:t>
      </w:r>
      <w:r w:rsidR="00B62EE8">
        <w:t>(</w:t>
      </w:r>
      <w:r w:rsidR="005A2DF8" w:rsidRPr="005A2DF8">
        <w:t>Calflora, 1997;</w:t>
      </w:r>
      <w:r w:rsidR="005A2DF8">
        <w:rPr>
          <w:b/>
        </w:rPr>
        <w:t xml:space="preserve"> </w:t>
      </w:r>
      <w:r w:rsidR="00B62EE8">
        <w:t>Sawyer, 2012,</w:t>
      </w:r>
      <w:r w:rsidR="00EA11B8">
        <w:t xml:space="preserve"> </w:t>
      </w:r>
      <w:r w:rsidR="00B62EE8">
        <w:t>2016)</w:t>
      </w:r>
      <w:r w:rsidR="00435A18">
        <w:t xml:space="preserve">. </w:t>
      </w:r>
    </w:p>
    <w:p w14:paraId="120E37B0" w14:textId="77777777" w:rsidR="00541FB6" w:rsidRDefault="00541FB6" w:rsidP="00435A18">
      <w:pPr>
        <w:pStyle w:val="BodytextNRCS"/>
        <w:rPr>
          <w:i/>
        </w:rPr>
      </w:pPr>
    </w:p>
    <w:p w14:paraId="467B24F7" w14:textId="16BFD930" w:rsidR="00435A18" w:rsidRDefault="00301404" w:rsidP="00435A18">
      <w:pPr>
        <w:pStyle w:val="BodytextNRCS"/>
      </w:pPr>
      <w:r>
        <w:rPr>
          <w:i/>
        </w:rPr>
        <w:t xml:space="preserve">F. californica </w:t>
      </w:r>
      <w:r w:rsidR="00435A18" w:rsidRPr="00D452A3">
        <w:rPr>
          <w:i/>
        </w:rPr>
        <w:t>ssp. cuspidata</w:t>
      </w:r>
      <w:r w:rsidR="00435A18">
        <w:t xml:space="preserve"> is evergreen or semi-deciduous. The </w:t>
      </w:r>
      <w:r w:rsidR="00122DCC">
        <w:t xml:space="preserve">twigs are red, </w:t>
      </w:r>
      <w:r w:rsidR="00435A18">
        <w:t>leaves are ¾ – 2 ½ in</w:t>
      </w:r>
      <w:r w:rsidR="00FB461E">
        <w:t>ches</w:t>
      </w:r>
      <w:r w:rsidR="00435A18">
        <w:t xml:space="preserve"> serrated and are </w:t>
      </w:r>
      <w:proofErr w:type="spellStart"/>
      <w:r w:rsidR="00435A18">
        <w:t>tomentose</w:t>
      </w:r>
      <w:proofErr w:type="spellEnd"/>
      <w:r w:rsidR="00435A18">
        <w:t xml:space="preserve"> on the lower surface in two lengths: short hairs mixed with conspicuous long ones. </w:t>
      </w:r>
      <w:r w:rsidR="00122DCC">
        <w:t>The shrub b</w:t>
      </w:r>
      <w:r w:rsidR="00435A18">
        <w:t xml:space="preserve">looms </w:t>
      </w:r>
      <w:r w:rsidR="00122DCC">
        <w:t xml:space="preserve">in April through </w:t>
      </w:r>
      <w:r w:rsidR="00435A18">
        <w:t>July</w:t>
      </w:r>
      <w:r w:rsidR="0078451D">
        <w:t xml:space="preserve"> </w:t>
      </w:r>
      <w:r w:rsidR="00B62EE8">
        <w:t>(</w:t>
      </w:r>
      <w:r w:rsidR="005A2DF8" w:rsidRPr="005A2DF8">
        <w:t>Calflora, 1997;</w:t>
      </w:r>
      <w:r w:rsidR="005A2DF8">
        <w:rPr>
          <w:b/>
        </w:rPr>
        <w:t xml:space="preserve"> </w:t>
      </w:r>
      <w:r w:rsidR="00B62EE8">
        <w:t>Sawyer, 2012; 2016)</w:t>
      </w:r>
      <w:r w:rsidR="00435A18">
        <w:t xml:space="preserve">. </w:t>
      </w:r>
    </w:p>
    <w:p w14:paraId="7D460340" w14:textId="77777777" w:rsidR="00541FB6" w:rsidRDefault="00541FB6" w:rsidP="00122DCC">
      <w:pPr>
        <w:pStyle w:val="BodytextNRCS"/>
        <w:rPr>
          <w:i/>
        </w:rPr>
      </w:pPr>
    </w:p>
    <w:p w14:paraId="01F7A132" w14:textId="77777777" w:rsidR="00435A18" w:rsidRPr="00D452A3" w:rsidRDefault="00301404" w:rsidP="00122DCC">
      <w:pPr>
        <w:pStyle w:val="BodytextNRCS"/>
        <w:rPr>
          <w:i/>
        </w:rPr>
      </w:pPr>
      <w:r>
        <w:rPr>
          <w:i/>
        </w:rPr>
        <w:t xml:space="preserve">F. californica </w:t>
      </w:r>
      <w:r w:rsidR="00435A18" w:rsidRPr="00D452A3">
        <w:rPr>
          <w:i/>
        </w:rPr>
        <w:t>ssp. occidentalis</w:t>
      </w:r>
      <w:r w:rsidR="00122DCC">
        <w:rPr>
          <w:i/>
        </w:rPr>
        <w:t xml:space="preserve"> </w:t>
      </w:r>
      <w:r w:rsidR="00122DCC" w:rsidRPr="00122DCC">
        <w:t>is u</w:t>
      </w:r>
      <w:r w:rsidR="00435A18" w:rsidRPr="00122DCC">
        <w:t xml:space="preserve">nder </w:t>
      </w:r>
      <w:r w:rsidR="00435A18">
        <w:t xml:space="preserve">7 </w:t>
      </w:r>
      <w:r w:rsidR="00122DCC">
        <w:t>ft.</w:t>
      </w:r>
      <w:r w:rsidR="00435A18">
        <w:t xml:space="preserve"> tall with </w:t>
      </w:r>
      <w:r w:rsidR="00122DCC">
        <w:t>brown twigs and l</w:t>
      </w:r>
      <w:r w:rsidR="00435A18">
        <w:t xml:space="preserve">eaves </w:t>
      </w:r>
      <w:r w:rsidR="00122DCC">
        <w:t xml:space="preserve">that are </w:t>
      </w:r>
      <w:r w:rsidR="00435A18">
        <w:t>¾ – 3 in</w:t>
      </w:r>
      <w:r w:rsidR="00FB461E">
        <w:t>ches</w:t>
      </w:r>
      <w:r w:rsidR="00435A18">
        <w:t xml:space="preserve"> ovate to elliptic with acute tips and round bases. Leaf veins are not prominent. It flowers Mar-June and produces 3-stoned fruit</w:t>
      </w:r>
      <w:r w:rsidR="0078451D">
        <w:t xml:space="preserve"> </w:t>
      </w:r>
      <w:r w:rsidR="005A2DF8">
        <w:t>(</w:t>
      </w:r>
      <w:r w:rsidR="0078451D">
        <w:t>Sawyer</w:t>
      </w:r>
      <w:r w:rsidR="00B62EE8">
        <w:t>,</w:t>
      </w:r>
      <w:r w:rsidR="0078451D">
        <w:t xml:space="preserve"> </w:t>
      </w:r>
      <w:r w:rsidR="00AA3E53">
        <w:t xml:space="preserve">2012, </w:t>
      </w:r>
      <w:r w:rsidR="0078451D">
        <w:t>201</w:t>
      </w:r>
      <w:r w:rsidR="00B62EE8">
        <w:t>6)</w:t>
      </w:r>
      <w:r w:rsidR="00435A18">
        <w:t xml:space="preserve">. </w:t>
      </w:r>
    </w:p>
    <w:p w14:paraId="13EFA0DB" w14:textId="77777777" w:rsidR="00541FB6" w:rsidRDefault="00541FB6" w:rsidP="00435A18">
      <w:pPr>
        <w:pStyle w:val="BodytextNRCS"/>
        <w:rPr>
          <w:i/>
        </w:rPr>
      </w:pPr>
    </w:p>
    <w:p w14:paraId="6AFAB30C" w14:textId="77777777" w:rsidR="00435A18" w:rsidRDefault="00301404" w:rsidP="00435A18">
      <w:pPr>
        <w:pStyle w:val="BodytextNRCS"/>
      </w:pPr>
      <w:r>
        <w:rPr>
          <w:i/>
        </w:rPr>
        <w:t xml:space="preserve">F. californica </w:t>
      </w:r>
      <w:r w:rsidR="00435A18" w:rsidRPr="00D452A3">
        <w:rPr>
          <w:i/>
        </w:rPr>
        <w:t>ssp. tomentella</w:t>
      </w:r>
      <w:r w:rsidR="00CB4E9A">
        <w:rPr>
          <w:i/>
        </w:rPr>
        <w:t>.</w:t>
      </w:r>
      <w:r w:rsidR="00122DCC">
        <w:rPr>
          <w:i/>
        </w:rPr>
        <w:t xml:space="preserve"> </w:t>
      </w:r>
      <w:r w:rsidR="00435A18">
        <w:t xml:space="preserve">This subspecies is also known as hoary coffeeberry. It grows under 7 </w:t>
      </w:r>
      <w:r w:rsidR="00122DCC">
        <w:t>ft.</w:t>
      </w:r>
      <w:r w:rsidR="00435A18">
        <w:t xml:space="preserve"> tall. </w:t>
      </w:r>
      <w:r w:rsidR="00122DCC">
        <w:t>Its grey twigs are covered with hairs and l</w:t>
      </w:r>
      <w:r w:rsidR="00435A18">
        <w:t xml:space="preserve">eaves </w:t>
      </w:r>
      <w:r w:rsidR="00122DCC">
        <w:t xml:space="preserve">are </w:t>
      </w:r>
      <w:r w:rsidR="00435A18">
        <w:t xml:space="preserve">1 – 2 </w:t>
      </w:r>
      <w:r w:rsidR="0052378A">
        <w:t>¾ in</w:t>
      </w:r>
      <w:r w:rsidR="00FB461E">
        <w:t>ches</w:t>
      </w:r>
      <w:r w:rsidR="00435A18">
        <w:t xml:space="preserve"> dull green and elliptic with an acute tip; margins are entire or blunt-toothed. The leaves are smooth but velvety and silvery underneath. It flowers Jan-Apr</w:t>
      </w:r>
      <w:r w:rsidR="0078451D">
        <w:t xml:space="preserve"> (</w:t>
      </w:r>
      <w:r w:rsidR="005A2DF8" w:rsidRPr="005A2DF8">
        <w:t>Calflora, 1997;</w:t>
      </w:r>
      <w:r w:rsidR="005A2DF8">
        <w:rPr>
          <w:b/>
        </w:rPr>
        <w:t xml:space="preserve"> </w:t>
      </w:r>
      <w:r w:rsidR="0078451D">
        <w:t>Sawyer</w:t>
      </w:r>
      <w:r w:rsidR="00B62EE8">
        <w:t>,</w:t>
      </w:r>
      <w:r w:rsidR="0078451D">
        <w:t xml:space="preserve"> </w:t>
      </w:r>
      <w:r w:rsidR="00AA3E53">
        <w:t xml:space="preserve">2012, </w:t>
      </w:r>
      <w:r w:rsidR="0078451D">
        <w:t>201</w:t>
      </w:r>
      <w:r w:rsidR="00B62EE8">
        <w:t>6</w:t>
      </w:r>
      <w:r w:rsidR="0078451D">
        <w:t>)</w:t>
      </w:r>
      <w:r w:rsidR="00122DCC">
        <w:t>.</w:t>
      </w:r>
      <w:r w:rsidR="00435A18">
        <w:t xml:space="preserve"> </w:t>
      </w:r>
    </w:p>
    <w:p w14:paraId="2EB3BAC3" w14:textId="77777777" w:rsidR="00541FB6" w:rsidRDefault="00541FB6" w:rsidP="00435A18">
      <w:pPr>
        <w:pStyle w:val="BodytextNRCS"/>
        <w:rPr>
          <w:i/>
        </w:rPr>
      </w:pPr>
    </w:p>
    <w:p w14:paraId="401097CB" w14:textId="77777777" w:rsidR="00435A18" w:rsidRDefault="00301404" w:rsidP="00435A18">
      <w:pPr>
        <w:pStyle w:val="BodytextNRCS"/>
        <w:rPr>
          <w:noProof/>
        </w:rPr>
      </w:pPr>
      <w:r>
        <w:rPr>
          <w:i/>
        </w:rPr>
        <w:lastRenderedPageBreak/>
        <w:t xml:space="preserve">F. californica </w:t>
      </w:r>
      <w:r w:rsidR="00435A18" w:rsidRPr="00D452A3">
        <w:rPr>
          <w:i/>
        </w:rPr>
        <w:t>ssp. ursina</w:t>
      </w:r>
      <w:r w:rsidR="0078451D">
        <w:rPr>
          <w:i/>
        </w:rPr>
        <w:t xml:space="preserve"> </w:t>
      </w:r>
      <w:r w:rsidR="00B62EE8">
        <w:t>is u</w:t>
      </w:r>
      <w:r w:rsidR="00435A18">
        <w:t xml:space="preserve">nder 7 </w:t>
      </w:r>
      <w:r w:rsidR="0052378A">
        <w:t>ft.</w:t>
      </w:r>
      <w:r w:rsidR="00435A18">
        <w:t xml:space="preserve"> tall. Leaves are 1 – 3 </w:t>
      </w:r>
      <w:r w:rsidR="0052378A">
        <w:t>½ in</w:t>
      </w:r>
      <w:r w:rsidR="00FB461E">
        <w:t>ches</w:t>
      </w:r>
      <w:r w:rsidR="00435A18">
        <w:t>, green, elliptic or ovate with an acute to rounded tip; the margins may be entire or serrated. They are smooth or covered with min</w:t>
      </w:r>
      <w:r w:rsidR="00B62EE8">
        <w:t>ute hairs</w:t>
      </w:r>
      <w:r w:rsidR="00B62EE8" w:rsidRPr="00B62EE8">
        <w:t xml:space="preserve"> </w:t>
      </w:r>
      <w:r w:rsidR="00B62EE8">
        <w:t>(</w:t>
      </w:r>
      <w:r w:rsidR="005A2DF8" w:rsidRPr="005A2DF8">
        <w:t>Calflora, 1997;</w:t>
      </w:r>
      <w:r w:rsidR="005A2DF8">
        <w:rPr>
          <w:b/>
        </w:rPr>
        <w:t xml:space="preserve"> </w:t>
      </w:r>
      <w:r w:rsidR="00B62EE8">
        <w:t>Sawyer,</w:t>
      </w:r>
      <w:r w:rsidR="00AA3E53">
        <w:t xml:space="preserve"> 2012,</w:t>
      </w:r>
      <w:r w:rsidR="00B62EE8">
        <w:t xml:space="preserve"> 2016)</w:t>
      </w:r>
      <w:r w:rsidR="00435A18">
        <w:t>.</w:t>
      </w:r>
      <w:r w:rsidR="00435A18" w:rsidRPr="00C500FB">
        <w:rPr>
          <w:noProof/>
        </w:rPr>
        <w:t xml:space="preserve"> </w:t>
      </w:r>
    </w:p>
    <w:p w14:paraId="579C0F20" w14:textId="77777777" w:rsidR="0093109C" w:rsidRPr="000968E2" w:rsidRDefault="0093109C" w:rsidP="00435A18">
      <w:pPr>
        <w:pStyle w:val="NRCSBodyText"/>
        <w:rPr>
          <w:i/>
        </w:rPr>
      </w:pPr>
    </w:p>
    <w:p w14:paraId="68DC0F48" w14:textId="522F6A05" w:rsidR="0093109C" w:rsidRDefault="0093109C" w:rsidP="0093109C">
      <w:pPr>
        <w:pStyle w:val="BodytextNRCS"/>
      </w:pPr>
      <w:bookmarkStart w:id="2" w:name="distribution"/>
      <w:r w:rsidRPr="003A16D5">
        <w:rPr>
          <w:i/>
        </w:rPr>
        <w:t>Distribution</w:t>
      </w:r>
      <w:r w:rsidRPr="003A16D5">
        <w:t xml:space="preserve">: </w:t>
      </w:r>
      <w:r>
        <w:t xml:space="preserve"> </w:t>
      </w:r>
      <w:bookmarkEnd w:id="2"/>
      <w:r w:rsidR="00D21670">
        <w:t>Coffeeberry is widely distributed in the Western US</w:t>
      </w:r>
      <w:r w:rsidR="00541FB6">
        <w:t xml:space="preserve">, it </w:t>
      </w:r>
      <w:r w:rsidR="00D21670">
        <w:t xml:space="preserve">is </w:t>
      </w:r>
      <w:r w:rsidR="00435A18">
        <w:t xml:space="preserve">found in CA, OR, NV, AZ, and NM (USDA Plants profile). </w:t>
      </w:r>
      <w:r w:rsidR="00D21670">
        <w:rPr>
          <w:i/>
        </w:rPr>
        <w:t xml:space="preserve">F. californica </w:t>
      </w:r>
      <w:r w:rsidR="00D21670" w:rsidRPr="00D452A3">
        <w:rPr>
          <w:i/>
        </w:rPr>
        <w:t xml:space="preserve">ssp. </w:t>
      </w:r>
      <w:r w:rsidR="00DE0202">
        <w:rPr>
          <w:i/>
        </w:rPr>
        <w:t>c</w:t>
      </w:r>
      <w:r w:rsidR="00D21670" w:rsidRPr="00D452A3">
        <w:rPr>
          <w:i/>
        </w:rPr>
        <w:t>alifornica</w:t>
      </w:r>
      <w:r w:rsidR="00DE0202">
        <w:rPr>
          <w:i/>
        </w:rPr>
        <w:t xml:space="preserve"> g</w:t>
      </w:r>
      <w:r w:rsidR="00D21670">
        <w:t xml:space="preserve">rows at elevations under </w:t>
      </w:r>
      <w:r w:rsidR="00D21670" w:rsidRPr="005743F5">
        <w:t>9</w:t>
      </w:r>
      <w:r w:rsidR="00D21670">
        <w:t>,</w:t>
      </w:r>
      <w:r w:rsidR="00D21670" w:rsidRPr="005743F5">
        <w:t xml:space="preserve">000 </w:t>
      </w:r>
      <w:r w:rsidR="005D274D" w:rsidRPr="005743F5">
        <w:t>ft.</w:t>
      </w:r>
      <w:r w:rsidR="00D21670">
        <w:t xml:space="preserve"> </w:t>
      </w:r>
      <w:r w:rsidR="00D21670" w:rsidRPr="005743F5">
        <w:t>(</w:t>
      </w:r>
      <w:r w:rsidR="00D21670">
        <w:t>Sawyer</w:t>
      </w:r>
      <w:r w:rsidR="00AA3E53">
        <w:t>, 2016</w:t>
      </w:r>
      <w:r w:rsidR="00D21670" w:rsidRPr="005743F5">
        <w:t>). It</w:t>
      </w:r>
      <w:r w:rsidR="00DE0202">
        <w:t xml:space="preserve"> is the most coastal of the coffeeberry subspecies growing</w:t>
      </w:r>
      <w:r w:rsidR="00D21670">
        <w:t xml:space="preserve"> from southern Oregon to Orange C</w:t>
      </w:r>
      <w:r w:rsidR="00AA3E53">
        <w:t xml:space="preserve">ounty, California. </w:t>
      </w:r>
      <w:r w:rsidR="00D21670">
        <w:rPr>
          <w:i/>
        </w:rPr>
        <w:t xml:space="preserve">F. californica </w:t>
      </w:r>
      <w:r w:rsidR="00D21670" w:rsidRPr="00D452A3">
        <w:rPr>
          <w:i/>
        </w:rPr>
        <w:t xml:space="preserve">ssp. </w:t>
      </w:r>
      <w:r w:rsidR="00734616">
        <w:rPr>
          <w:i/>
        </w:rPr>
        <w:t>c</w:t>
      </w:r>
      <w:r w:rsidR="00D21670" w:rsidRPr="00D452A3">
        <w:rPr>
          <w:i/>
        </w:rPr>
        <w:t>rassifolia</w:t>
      </w:r>
      <w:r w:rsidR="00DE0202">
        <w:t xml:space="preserve"> g</w:t>
      </w:r>
      <w:r w:rsidR="00D21670">
        <w:t xml:space="preserve">rows under 4,500 </w:t>
      </w:r>
      <w:r w:rsidR="0052378A">
        <w:t>ft.</w:t>
      </w:r>
      <w:r w:rsidR="00D21670">
        <w:t xml:space="preserve"> in</w:t>
      </w:r>
      <w:r w:rsidR="00DE0202">
        <w:t xml:space="preserve"> elevation and o</w:t>
      </w:r>
      <w:r w:rsidR="00D21670">
        <w:t>ccurs in the Klamath Mountains and NW coastal ranges.</w:t>
      </w:r>
      <w:r w:rsidR="00DE0202">
        <w:t xml:space="preserve"> </w:t>
      </w:r>
      <w:r w:rsidR="00D21670">
        <w:rPr>
          <w:i/>
        </w:rPr>
        <w:t xml:space="preserve">F. californica </w:t>
      </w:r>
      <w:r w:rsidR="00D21670" w:rsidRPr="00D452A3">
        <w:rPr>
          <w:i/>
        </w:rPr>
        <w:t xml:space="preserve">ssp. </w:t>
      </w:r>
      <w:r w:rsidR="005D274D">
        <w:rPr>
          <w:i/>
        </w:rPr>
        <w:t>cuspidata</w:t>
      </w:r>
      <w:r w:rsidR="00DE0202">
        <w:rPr>
          <w:i/>
        </w:rPr>
        <w:t xml:space="preserve"> g</w:t>
      </w:r>
      <w:r w:rsidR="00D21670">
        <w:t xml:space="preserve">rows under 7,500 </w:t>
      </w:r>
      <w:r w:rsidR="0052378A">
        <w:t>ft.</w:t>
      </w:r>
      <w:r w:rsidR="00D21670">
        <w:t xml:space="preserve"> elevation a</w:t>
      </w:r>
      <w:r w:rsidR="00DE0202">
        <w:t xml:space="preserve"> in the southern Sierra Nevada mountains</w:t>
      </w:r>
      <w:r w:rsidR="00D21670">
        <w:t>, Transverse, and Peninsular ranges.</w:t>
      </w:r>
      <w:r w:rsidR="00DE0202">
        <w:t xml:space="preserve"> </w:t>
      </w:r>
      <w:r w:rsidR="00D21670">
        <w:rPr>
          <w:i/>
        </w:rPr>
        <w:t xml:space="preserve">F. californica </w:t>
      </w:r>
      <w:r w:rsidR="00D21670" w:rsidRPr="00D452A3">
        <w:rPr>
          <w:i/>
        </w:rPr>
        <w:t xml:space="preserve">ssp. </w:t>
      </w:r>
      <w:r w:rsidR="005D274D">
        <w:rPr>
          <w:i/>
        </w:rPr>
        <w:t>o</w:t>
      </w:r>
      <w:r w:rsidR="00D21670" w:rsidRPr="00D452A3">
        <w:rPr>
          <w:i/>
        </w:rPr>
        <w:t>ccidentalis</w:t>
      </w:r>
      <w:r w:rsidR="00DE0202">
        <w:t xml:space="preserve"> is distributed</w:t>
      </w:r>
      <w:r w:rsidR="00D21670">
        <w:t xml:space="preserve"> under 7,500 </w:t>
      </w:r>
      <w:r w:rsidR="005D274D">
        <w:t>ft.</w:t>
      </w:r>
      <w:r w:rsidR="00D21670">
        <w:t xml:space="preserve"> elevation in southwestern </w:t>
      </w:r>
      <w:r w:rsidR="00D21670" w:rsidRPr="005743F5">
        <w:t xml:space="preserve">Oregon </w:t>
      </w:r>
      <w:r w:rsidR="00D21670">
        <w:t>and northwestern California, where it is characteristic of mafic and ultramafic substrates (</w:t>
      </w:r>
      <w:r w:rsidR="00AA3E53">
        <w:t>Sawyer, 2016</w:t>
      </w:r>
      <w:r w:rsidR="00D21670">
        <w:t>).</w:t>
      </w:r>
      <w:r w:rsidR="00DE0202">
        <w:t xml:space="preserve"> </w:t>
      </w:r>
      <w:r w:rsidR="00D21670">
        <w:rPr>
          <w:i/>
        </w:rPr>
        <w:t xml:space="preserve">F. californica </w:t>
      </w:r>
      <w:r w:rsidR="00D21670" w:rsidRPr="00D452A3">
        <w:rPr>
          <w:i/>
        </w:rPr>
        <w:t xml:space="preserve">ssp. </w:t>
      </w:r>
      <w:r w:rsidR="005D274D">
        <w:rPr>
          <w:i/>
        </w:rPr>
        <w:t>t</w:t>
      </w:r>
      <w:r w:rsidR="00D21670" w:rsidRPr="00D452A3">
        <w:rPr>
          <w:i/>
        </w:rPr>
        <w:t>omentella</w:t>
      </w:r>
      <w:r w:rsidR="00DE0202">
        <w:rPr>
          <w:i/>
        </w:rPr>
        <w:t xml:space="preserve"> </w:t>
      </w:r>
      <w:r w:rsidR="00D21670">
        <w:t xml:space="preserve">grows under 7,500 </w:t>
      </w:r>
      <w:r w:rsidR="005D274D">
        <w:t>ft.</w:t>
      </w:r>
      <w:r w:rsidR="00D21670">
        <w:t xml:space="preserve"> in elevation</w:t>
      </w:r>
      <w:r w:rsidR="00DE0202">
        <w:t xml:space="preserve"> is </w:t>
      </w:r>
      <w:r w:rsidR="005D274D">
        <w:t>distributed</w:t>
      </w:r>
      <w:r w:rsidR="00D21670">
        <w:t xml:space="preserve"> from the Cascades in Oregon to the Sacramento Valley to southwestern and Baja California</w:t>
      </w:r>
      <w:r w:rsidR="005D274D">
        <w:t>.</w:t>
      </w:r>
      <w:r w:rsidR="00D21670">
        <w:t xml:space="preserve"> </w:t>
      </w:r>
      <w:r w:rsidR="00DE0202">
        <w:t>All of these subspecies intergrade</w:t>
      </w:r>
      <w:r w:rsidR="00061CB1">
        <w:t xml:space="preserve"> in intermediate habitats</w:t>
      </w:r>
      <w:r w:rsidR="00AA3E53">
        <w:t xml:space="preserve"> (Sawyer 2016</w:t>
      </w:r>
      <w:r w:rsidR="005D274D">
        <w:t>)</w:t>
      </w:r>
      <w:r w:rsidR="00061CB1">
        <w:t xml:space="preserve">. </w:t>
      </w:r>
      <w:r w:rsidR="00D21670">
        <w:rPr>
          <w:i/>
        </w:rPr>
        <w:t xml:space="preserve">F. californica </w:t>
      </w:r>
      <w:r w:rsidR="00D21670" w:rsidRPr="00D452A3">
        <w:rPr>
          <w:i/>
        </w:rPr>
        <w:t>ssp. ursina</w:t>
      </w:r>
      <w:r w:rsidR="00061CB1">
        <w:t xml:space="preserve"> is separated geographically from the others as in</w:t>
      </w:r>
      <w:r w:rsidR="00D21670">
        <w:t xml:space="preserve"> California it is only encountered in San Bernardino Co. </w:t>
      </w:r>
      <w:r w:rsidR="00061CB1">
        <w:t xml:space="preserve">and </w:t>
      </w:r>
      <w:r w:rsidR="00D21670">
        <w:t>is otherwise found i</w:t>
      </w:r>
      <w:r w:rsidR="00AA3E53">
        <w:t>n AZ and NM (Sawyer, 2016</w:t>
      </w:r>
      <w:r w:rsidR="00D21670">
        <w:t>).</w:t>
      </w:r>
      <w:r w:rsidR="00660D8B">
        <w:t xml:space="preserve"> </w:t>
      </w:r>
      <w:r w:rsidRPr="00964586">
        <w:t>For current distribution, please consult the Plant Profile page for this species on the PLANTS Web site.</w:t>
      </w:r>
    </w:p>
    <w:p w14:paraId="5D433E2E" w14:textId="77777777" w:rsidR="00435A18" w:rsidRDefault="00435A18" w:rsidP="00435A18">
      <w:pPr>
        <w:pStyle w:val="BodytextNRCS"/>
        <w:rPr>
          <w:i/>
        </w:rPr>
      </w:pPr>
    </w:p>
    <w:p w14:paraId="77B562AB" w14:textId="115FF82F" w:rsidR="005D274D" w:rsidRDefault="0093109C" w:rsidP="005D274D">
      <w:pPr>
        <w:pStyle w:val="BodytextNRCS"/>
        <w:rPr>
          <w:noProof/>
        </w:rPr>
      </w:pPr>
      <w:r w:rsidRPr="002375B8">
        <w:rPr>
          <w:i/>
        </w:rPr>
        <w:t>Habitat</w:t>
      </w:r>
      <w:r>
        <w:t xml:space="preserve">:  </w:t>
      </w:r>
      <w:r w:rsidR="00DE0202">
        <w:t>Coffeeberry</w:t>
      </w:r>
      <w:r w:rsidR="00435A18">
        <w:t xml:space="preserve"> </w:t>
      </w:r>
      <w:r w:rsidR="00D028C9">
        <w:t>occurs</w:t>
      </w:r>
      <w:r w:rsidR="00D028C9" w:rsidDel="00D028C9">
        <w:t xml:space="preserve"> </w:t>
      </w:r>
      <w:r w:rsidR="00435A18">
        <w:t xml:space="preserve">in </w:t>
      </w:r>
      <w:r w:rsidR="00DE0202">
        <w:t xml:space="preserve">a diversity of habitats including </w:t>
      </w:r>
      <w:r w:rsidR="00435A18">
        <w:t>chaparral, coastal sage scrub, northern sage scrub, coastal strand, and mixed-evergreen</w:t>
      </w:r>
      <w:r w:rsidR="00301404">
        <w:t xml:space="preserve"> </w:t>
      </w:r>
      <w:r w:rsidR="00435A18">
        <w:t xml:space="preserve">forest, redwood forest, and central </w:t>
      </w:r>
      <w:r w:rsidR="005D274D">
        <w:t>oak woodland plant communities.</w:t>
      </w:r>
      <w:r w:rsidR="00435A18">
        <w:t xml:space="preserve"> </w:t>
      </w:r>
      <w:r w:rsidR="005D274D">
        <w:rPr>
          <w:i/>
        </w:rPr>
        <w:t xml:space="preserve">F. californica </w:t>
      </w:r>
      <w:r w:rsidR="005D274D" w:rsidRPr="00D452A3">
        <w:rPr>
          <w:i/>
        </w:rPr>
        <w:t xml:space="preserve">ssp. </w:t>
      </w:r>
      <w:r w:rsidR="005D274D">
        <w:rPr>
          <w:i/>
        </w:rPr>
        <w:t>c</w:t>
      </w:r>
      <w:r w:rsidR="005D274D" w:rsidRPr="00D452A3">
        <w:rPr>
          <w:i/>
        </w:rPr>
        <w:t>alifornica</w:t>
      </w:r>
      <w:r w:rsidR="005D274D">
        <w:rPr>
          <w:i/>
        </w:rPr>
        <w:t xml:space="preserve"> </w:t>
      </w:r>
      <w:r w:rsidR="005D274D" w:rsidRPr="005D274D">
        <w:t>is associated with</w:t>
      </w:r>
      <w:r w:rsidR="005D274D">
        <w:rPr>
          <w:i/>
        </w:rPr>
        <w:t xml:space="preserve"> </w:t>
      </w:r>
      <w:r w:rsidR="005D274D">
        <w:t>coastal sage scrub, desert scrub, chaparral, forest and woodland</w:t>
      </w:r>
      <w:r w:rsidR="00F34344">
        <w:t>, where it is an understory shrub</w:t>
      </w:r>
      <w:r w:rsidR="005D274D">
        <w:t xml:space="preserve">. </w:t>
      </w:r>
      <w:r w:rsidR="005D274D">
        <w:rPr>
          <w:i/>
        </w:rPr>
        <w:t xml:space="preserve">F. californica </w:t>
      </w:r>
      <w:r w:rsidR="005D274D" w:rsidRPr="00D452A3">
        <w:rPr>
          <w:i/>
        </w:rPr>
        <w:t xml:space="preserve">ssp. </w:t>
      </w:r>
      <w:r w:rsidR="005D274D">
        <w:rPr>
          <w:i/>
        </w:rPr>
        <w:t>c</w:t>
      </w:r>
      <w:r w:rsidR="005D274D" w:rsidRPr="00D452A3">
        <w:rPr>
          <w:i/>
        </w:rPr>
        <w:t>rassifolia</w:t>
      </w:r>
      <w:r w:rsidR="005D274D">
        <w:t xml:space="preserve"> is primarily found in </w:t>
      </w:r>
      <w:r w:rsidR="0052378A">
        <w:t>chaparral</w:t>
      </w:r>
      <w:r w:rsidR="005D274D">
        <w:t xml:space="preserve"> and </w:t>
      </w:r>
      <w:r w:rsidR="00F34344">
        <w:t xml:space="preserve">an understory shrub in </w:t>
      </w:r>
      <w:r w:rsidR="005D274D">
        <w:t xml:space="preserve">woodland. </w:t>
      </w:r>
      <w:r w:rsidR="005D274D">
        <w:rPr>
          <w:i/>
        </w:rPr>
        <w:t xml:space="preserve">F. californica </w:t>
      </w:r>
      <w:r w:rsidR="005D274D" w:rsidRPr="00D452A3">
        <w:rPr>
          <w:i/>
        </w:rPr>
        <w:t xml:space="preserve">ssp. </w:t>
      </w:r>
      <w:r w:rsidR="005D274D">
        <w:rPr>
          <w:i/>
        </w:rPr>
        <w:t xml:space="preserve">cuspidata </w:t>
      </w:r>
      <w:r w:rsidR="008655A7" w:rsidRPr="008655A7">
        <w:t>inhabits</w:t>
      </w:r>
      <w:r w:rsidR="00F34344">
        <w:t xml:space="preserve"> </w:t>
      </w:r>
      <w:r w:rsidR="008655A7" w:rsidRPr="008655A7">
        <w:t>chaparral</w:t>
      </w:r>
      <w:r w:rsidR="00F34344">
        <w:t>,</w:t>
      </w:r>
      <w:r w:rsidR="008655A7" w:rsidRPr="008655A7">
        <w:t xml:space="preserve"> </w:t>
      </w:r>
      <w:r w:rsidR="00F34344" w:rsidRPr="008655A7">
        <w:t>desert</w:t>
      </w:r>
      <w:r w:rsidR="00F34344">
        <w:t xml:space="preserve"> </w:t>
      </w:r>
      <w:r w:rsidR="008655A7" w:rsidRPr="008655A7">
        <w:t>scrub and montane woodland.</w:t>
      </w:r>
      <w:r w:rsidR="008655A7">
        <w:t xml:space="preserve"> </w:t>
      </w:r>
      <w:r w:rsidR="005D274D">
        <w:rPr>
          <w:i/>
        </w:rPr>
        <w:t xml:space="preserve">F. californica </w:t>
      </w:r>
      <w:r w:rsidR="005D274D" w:rsidRPr="00D452A3">
        <w:rPr>
          <w:i/>
        </w:rPr>
        <w:t xml:space="preserve">ssp. </w:t>
      </w:r>
      <w:r w:rsidR="005D274D">
        <w:rPr>
          <w:i/>
        </w:rPr>
        <w:t>o</w:t>
      </w:r>
      <w:r w:rsidR="005D274D" w:rsidRPr="00D452A3">
        <w:rPr>
          <w:i/>
        </w:rPr>
        <w:t>ccidentalis</w:t>
      </w:r>
      <w:r w:rsidR="005D274D">
        <w:t xml:space="preserve"> is </w:t>
      </w:r>
      <w:r w:rsidR="008655A7">
        <w:t xml:space="preserve">in chaparral and woodland on serpentine soil sites. </w:t>
      </w:r>
      <w:r w:rsidR="005D274D">
        <w:t xml:space="preserve"> </w:t>
      </w:r>
      <w:r w:rsidR="005D274D">
        <w:rPr>
          <w:i/>
        </w:rPr>
        <w:t xml:space="preserve">F. californica </w:t>
      </w:r>
      <w:r w:rsidR="005D274D" w:rsidRPr="00D452A3">
        <w:rPr>
          <w:i/>
        </w:rPr>
        <w:t xml:space="preserve">ssp. </w:t>
      </w:r>
      <w:r w:rsidR="005D274D">
        <w:rPr>
          <w:i/>
        </w:rPr>
        <w:t>t</w:t>
      </w:r>
      <w:r w:rsidR="005D274D" w:rsidRPr="00D452A3">
        <w:rPr>
          <w:i/>
        </w:rPr>
        <w:t>omentella</w:t>
      </w:r>
      <w:r w:rsidR="005D274D">
        <w:rPr>
          <w:i/>
        </w:rPr>
        <w:t xml:space="preserve"> </w:t>
      </w:r>
      <w:r w:rsidR="005D274D">
        <w:t xml:space="preserve">grows </w:t>
      </w:r>
      <w:r w:rsidR="008655A7">
        <w:t>in chaparral and woodland sites.</w:t>
      </w:r>
      <w:r w:rsidR="005D274D">
        <w:t xml:space="preserve"> </w:t>
      </w:r>
      <w:r w:rsidR="005D274D">
        <w:rPr>
          <w:i/>
        </w:rPr>
        <w:t xml:space="preserve">F. californica </w:t>
      </w:r>
      <w:r w:rsidR="005D274D" w:rsidRPr="00D452A3">
        <w:rPr>
          <w:i/>
        </w:rPr>
        <w:t>ssp. ursina</w:t>
      </w:r>
      <w:r w:rsidR="005D274D">
        <w:t xml:space="preserve"> is </w:t>
      </w:r>
      <w:r w:rsidR="008655A7">
        <w:t xml:space="preserve">found in desert scrub and woodland </w:t>
      </w:r>
      <w:r w:rsidR="005D274D">
        <w:t>(</w:t>
      </w:r>
      <w:r w:rsidR="00F34344">
        <w:t>McMurray, 1990;</w:t>
      </w:r>
      <w:r w:rsidR="00F34344" w:rsidRPr="008655A7">
        <w:t xml:space="preserve"> </w:t>
      </w:r>
      <w:r w:rsidR="00AA3E53">
        <w:t>Sawyer 2016</w:t>
      </w:r>
      <w:r w:rsidR="005D274D">
        <w:t>).</w:t>
      </w:r>
      <w:r w:rsidR="005D274D" w:rsidRPr="00C500FB">
        <w:rPr>
          <w:noProof/>
        </w:rPr>
        <w:t xml:space="preserve"> </w:t>
      </w:r>
    </w:p>
    <w:p w14:paraId="049732E9" w14:textId="77777777" w:rsidR="007C1C39" w:rsidRPr="00E3190E" w:rsidRDefault="007C1C39" w:rsidP="007C1C39">
      <w:pPr>
        <w:pStyle w:val="BodytextNRCS"/>
        <w:spacing w:before="240"/>
        <w:rPr>
          <w:b/>
        </w:rPr>
      </w:pPr>
      <w:r w:rsidRPr="00E3190E">
        <w:rPr>
          <w:b/>
        </w:rPr>
        <w:t>Adaptation</w:t>
      </w:r>
    </w:p>
    <w:p w14:paraId="3788C0A1" w14:textId="77777777" w:rsidR="007C1C39" w:rsidRPr="00B809ED" w:rsidRDefault="00DE0202" w:rsidP="007C1C39">
      <w:pPr>
        <w:pStyle w:val="NRCSBodyText"/>
      </w:pPr>
      <w:r>
        <w:t>Coffeeberry generally grows on dry, sandy or rocky slopes in ravines and on hillsides and tolerates s</w:t>
      </w:r>
      <w:r w:rsidR="00F34344">
        <w:t xml:space="preserve">and, clay, and </w:t>
      </w:r>
      <w:r w:rsidR="00CB4E9A">
        <w:t xml:space="preserve">even occasional </w:t>
      </w:r>
      <w:r w:rsidR="00F34344">
        <w:t xml:space="preserve">seasonal </w:t>
      </w:r>
      <w:r w:rsidR="00CB4E9A">
        <w:t>flooding</w:t>
      </w:r>
      <w:r>
        <w:t>.</w:t>
      </w:r>
      <w:r w:rsidR="00CB4E9A">
        <w:t xml:space="preserve"> It t</w:t>
      </w:r>
      <w:r w:rsidR="00734616">
        <w:t>olerates sun and light shade, and</w:t>
      </w:r>
      <w:r w:rsidR="00CB4E9A">
        <w:t xml:space="preserve"> does well as an understory plant</w:t>
      </w:r>
      <w:r w:rsidR="00AA3E53">
        <w:t xml:space="preserve"> (</w:t>
      </w:r>
      <w:r w:rsidR="00AA3E53">
        <w:rPr>
          <w:lang w:val="en"/>
        </w:rPr>
        <w:t>Theodore Payne Foundation</w:t>
      </w:r>
      <w:r w:rsidR="00AA3E53" w:rsidRPr="00F13EAA">
        <w:rPr>
          <w:lang w:val="en"/>
        </w:rPr>
        <w:t>.</w:t>
      </w:r>
      <w:r w:rsidR="00AA3E53">
        <w:rPr>
          <w:lang w:val="en"/>
        </w:rPr>
        <w:t xml:space="preserve"> 2014; </w:t>
      </w:r>
      <w:r w:rsidR="00EA11B8">
        <w:rPr>
          <w:lang w:val="en"/>
        </w:rPr>
        <w:t>Wilson, 2014</w:t>
      </w:r>
      <w:r w:rsidR="00AA3E53">
        <w:t>)</w:t>
      </w:r>
      <w:r w:rsidR="00CB4E9A">
        <w:t>.</w:t>
      </w:r>
      <w:r>
        <w:t xml:space="preserve"> </w:t>
      </w:r>
      <w:r w:rsidR="005D274D">
        <w:rPr>
          <w:i/>
        </w:rPr>
        <w:t xml:space="preserve">F. californica </w:t>
      </w:r>
      <w:r w:rsidR="005D274D" w:rsidRPr="00D452A3">
        <w:rPr>
          <w:i/>
        </w:rPr>
        <w:t xml:space="preserve">ssp. </w:t>
      </w:r>
      <w:r w:rsidR="005D274D">
        <w:rPr>
          <w:i/>
        </w:rPr>
        <w:t>o</w:t>
      </w:r>
      <w:r w:rsidR="005D274D" w:rsidRPr="00D452A3">
        <w:rPr>
          <w:i/>
        </w:rPr>
        <w:t>ccidentalis</w:t>
      </w:r>
      <w:r w:rsidR="005D274D">
        <w:t xml:space="preserve"> characteristically grows on mafic and ultramafic substrates (</w:t>
      </w:r>
      <w:r w:rsidR="00AA3E53">
        <w:t>Sawyer, 2016</w:t>
      </w:r>
      <w:r w:rsidR="005D274D">
        <w:t xml:space="preserve">). </w:t>
      </w:r>
    </w:p>
    <w:p w14:paraId="1452ABDE" w14:textId="77777777" w:rsidR="0016153D" w:rsidRDefault="0016153D" w:rsidP="0016153D">
      <w:pPr>
        <w:pStyle w:val="Heading3"/>
      </w:pPr>
      <w:r w:rsidRPr="00A90532">
        <w:t>Uses</w:t>
      </w:r>
    </w:p>
    <w:p w14:paraId="42983326" w14:textId="29C0CAA4" w:rsidR="00C34DE2" w:rsidRPr="00C34DE2" w:rsidRDefault="00C34DE2" w:rsidP="00C34DE2">
      <w:pPr>
        <w:pStyle w:val="Heading3"/>
        <w:rPr>
          <w:b w:val="0"/>
        </w:rPr>
      </w:pPr>
      <w:r>
        <w:rPr>
          <w:b w:val="0"/>
          <w:i/>
        </w:rPr>
        <w:t xml:space="preserve">Erosion Control: </w:t>
      </w:r>
      <w:r>
        <w:rPr>
          <w:b w:val="0"/>
        </w:rPr>
        <w:t>Coffeeberry is useful for erosion control on dry steep hillsides. Best established from transplants, the plants copious seed production distributed by birds can result in formation of good stands (McMurray, 1990). Once established the plants show continuous vegetative regeneration from established root crowns</w:t>
      </w:r>
      <w:r w:rsidR="00D028C9">
        <w:rPr>
          <w:b w:val="0"/>
        </w:rPr>
        <w:t>. Regeneration</w:t>
      </w:r>
      <w:r>
        <w:rPr>
          <w:b w:val="0"/>
        </w:rPr>
        <w:t xml:space="preserve"> also occurs after fire. </w:t>
      </w:r>
    </w:p>
    <w:p w14:paraId="63EF07ED" w14:textId="77777777" w:rsidR="00C34DE2" w:rsidRDefault="00C34DE2" w:rsidP="00C34DE2">
      <w:pPr>
        <w:pStyle w:val="Heading3"/>
        <w:rPr>
          <w:b w:val="0"/>
          <w:i/>
        </w:rPr>
      </w:pPr>
    </w:p>
    <w:p w14:paraId="6410081B" w14:textId="77777777" w:rsidR="00C34DE2" w:rsidRPr="000B231F" w:rsidRDefault="00593D33" w:rsidP="00C34DE2">
      <w:pPr>
        <w:pStyle w:val="Heading3"/>
      </w:pPr>
      <w:r>
        <w:rPr>
          <w:b w:val="0"/>
          <w:i/>
          <w:noProof/>
        </w:rPr>
        <mc:AlternateContent>
          <mc:Choice Requires="wpg">
            <w:drawing>
              <wp:anchor distT="0" distB="0" distL="114300" distR="114300" simplePos="0" relativeHeight="251669504" behindDoc="0" locked="0" layoutInCell="1" allowOverlap="1" wp14:anchorId="661B0CAE" wp14:editId="36C26393">
                <wp:simplePos x="0" y="0"/>
                <wp:positionH relativeFrom="column">
                  <wp:posOffset>3433354</wp:posOffset>
                </wp:positionH>
                <wp:positionV relativeFrom="paragraph">
                  <wp:posOffset>374378</wp:posOffset>
                </wp:positionV>
                <wp:extent cx="2991666" cy="1686560"/>
                <wp:effectExtent l="0" t="0" r="0" b="8890"/>
                <wp:wrapSquare wrapText="bothSides"/>
                <wp:docPr id="10" name="Group 10"/>
                <wp:cNvGraphicFramePr/>
                <a:graphic xmlns:a="http://schemas.openxmlformats.org/drawingml/2006/main">
                  <a:graphicData uri="http://schemas.microsoft.com/office/word/2010/wordprocessingGroup">
                    <wpg:wgp>
                      <wpg:cNvGrpSpPr/>
                      <wpg:grpSpPr>
                        <a:xfrm>
                          <a:off x="0" y="0"/>
                          <a:ext cx="2991666" cy="1686560"/>
                          <a:chOff x="0" y="0"/>
                          <a:chExt cx="2991666" cy="1686560"/>
                        </a:xfrm>
                      </wpg:grpSpPr>
                      <pic:pic xmlns:pic="http://schemas.openxmlformats.org/drawingml/2006/picture">
                        <pic:nvPicPr>
                          <pic:cNvPr id="9" name="Picture 9" descr="Coffeeberry inflorescence is a cluster of small, yellow-green colored flowers. Each has five petals." title="Flowers"/>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2969895" cy="142811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21771" y="1428115"/>
                            <a:ext cx="2969895" cy="258445"/>
                          </a:xfrm>
                          <a:prstGeom prst="rect">
                            <a:avLst/>
                          </a:prstGeom>
                          <a:solidFill>
                            <a:prstClr val="white"/>
                          </a:solidFill>
                          <a:ln>
                            <a:noFill/>
                          </a:ln>
                          <a:effectLst/>
                        </wps:spPr>
                        <wps:txbx>
                          <w:txbxContent>
                            <w:p w14:paraId="5E0FB68F" w14:textId="77777777" w:rsidR="00DB78D7" w:rsidRPr="00E70788" w:rsidRDefault="00DB78D7" w:rsidP="00DB78D7">
                              <w:pPr>
                                <w:pStyle w:val="Caption"/>
                                <w:rPr>
                                  <w:rFonts w:ascii="Times New Roman" w:eastAsia="Times New Roman" w:hAnsi="Times New Roman" w:cs="Times New Roman"/>
                                  <w:b w:val="0"/>
                                  <w:i/>
                                  <w:noProof/>
                                  <w:color w:val="auto"/>
                                  <w:sz w:val="20"/>
                                  <w:szCs w:val="20"/>
                                </w:rPr>
                              </w:pPr>
                              <w:r w:rsidRPr="00171B79">
                                <w:rPr>
                                  <w:rFonts w:ascii="Times New Roman" w:hAnsi="Times New Roman" w:cs="Times New Roman"/>
                                  <w:b w:val="0"/>
                                  <w:i/>
                                  <w:color w:val="auto"/>
                                </w:rPr>
                                <w:t xml:space="preserve">Figure </w:t>
                              </w:r>
                              <w:r w:rsidR="00542E14" w:rsidRPr="00171B79">
                                <w:rPr>
                                  <w:rFonts w:ascii="Times New Roman" w:hAnsi="Times New Roman" w:cs="Times New Roman"/>
                                  <w:b w:val="0"/>
                                  <w:i/>
                                  <w:color w:val="auto"/>
                                </w:rPr>
                                <w:fldChar w:fldCharType="begin"/>
                              </w:r>
                              <w:r w:rsidR="00542E14" w:rsidRPr="00171B79">
                                <w:rPr>
                                  <w:rFonts w:ascii="Times New Roman" w:hAnsi="Times New Roman" w:cs="Times New Roman"/>
                                  <w:b w:val="0"/>
                                  <w:i/>
                                  <w:color w:val="auto"/>
                                </w:rPr>
                                <w:instrText xml:space="preserve"> SEQ Figure \* ARABIC </w:instrText>
                              </w:r>
                              <w:r w:rsidR="00542E14" w:rsidRPr="00171B79">
                                <w:rPr>
                                  <w:rFonts w:ascii="Times New Roman" w:hAnsi="Times New Roman" w:cs="Times New Roman"/>
                                  <w:b w:val="0"/>
                                  <w:i/>
                                  <w:color w:val="auto"/>
                                </w:rPr>
                                <w:fldChar w:fldCharType="separate"/>
                              </w:r>
                              <w:r w:rsidR="002A3EF4">
                                <w:rPr>
                                  <w:rFonts w:ascii="Times New Roman" w:hAnsi="Times New Roman" w:cs="Times New Roman"/>
                                  <w:b w:val="0"/>
                                  <w:i/>
                                  <w:noProof/>
                                  <w:color w:val="auto"/>
                                </w:rPr>
                                <w:t>3</w:t>
                              </w:r>
                              <w:r w:rsidR="00542E14" w:rsidRPr="00171B79">
                                <w:rPr>
                                  <w:rFonts w:ascii="Times New Roman" w:hAnsi="Times New Roman" w:cs="Times New Roman"/>
                                  <w:b w:val="0"/>
                                  <w:i/>
                                  <w:noProof/>
                                  <w:color w:val="auto"/>
                                </w:rPr>
                                <w:fldChar w:fldCharType="end"/>
                              </w:r>
                              <w:r w:rsidR="00FB461E" w:rsidRPr="00171B79">
                                <w:rPr>
                                  <w:rFonts w:ascii="Times New Roman" w:hAnsi="Times New Roman" w:cs="Times New Roman"/>
                                  <w:b w:val="0"/>
                                  <w:i/>
                                  <w:color w:val="auto"/>
                                </w:rPr>
                                <w:t>.</w:t>
                              </w:r>
                              <w:r w:rsidR="0078451D" w:rsidRPr="00171B79">
                                <w:rPr>
                                  <w:rFonts w:ascii="Times New Roman" w:hAnsi="Times New Roman" w:cs="Times New Roman"/>
                                  <w:b w:val="0"/>
                                  <w:i/>
                                  <w:color w:val="auto"/>
                                </w:rPr>
                                <w:t xml:space="preserve"> Coffee</w:t>
                              </w:r>
                              <w:r w:rsidR="00684027" w:rsidRPr="00171B79">
                                <w:rPr>
                                  <w:rFonts w:ascii="Times New Roman" w:hAnsi="Times New Roman" w:cs="Times New Roman"/>
                                  <w:b w:val="0"/>
                                  <w:i/>
                                  <w:color w:val="auto"/>
                                </w:rPr>
                                <w:t xml:space="preserve">berry </w:t>
                              </w:r>
                              <w:r w:rsidR="0078451D" w:rsidRPr="00171B79">
                                <w:rPr>
                                  <w:rFonts w:ascii="Times New Roman" w:hAnsi="Times New Roman" w:cs="Times New Roman"/>
                                  <w:b w:val="0"/>
                                  <w:i/>
                                  <w:color w:val="auto"/>
                                </w:rPr>
                                <w:t>inflorescence</w:t>
                              </w:r>
                              <w:r w:rsidR="00684027" w:rsidRPr="00171B79">
                                <w:rPr>
                                  <w:rFonts w:ascii="Times New Roman" w:hAnsi="Times New Roman" w:cs="Times New Roman"/>
                                  <w:b w:val="0"/>
                                  <w:i/>
                                  <w:color w:val="auto"/>
                                </w:rPr>
                                <w:t>. © Neal Kramer 2008</w:t>
                              </w:r>
                              <w:r w:rsidR="00415DC2" w:rsidRPr="00171B79">
                                <w:rPr>
                                  <w:rFonts w:ascii="Times New Roman" w:hAnsi="Times New Roman" w:cs="Times New Roman"/>
                                  <w:b w:val="0"/>
                                  <w: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1B0CAE" id="Group 10" o:spid="_x0000_s1032" style="position:absolute;margin-left:270.35pt;margin-top:29.5pt;width:235.55pt;height:132.8pt;z-index:251669504" coordsize="29916,168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">
                <v:shape id="Picture 9" o:spid="_x0000_s1033" type="#_x0000_t75" alt="Coffeeberry inflorescence is a cluster of small, yellow-green colored flowers. Each has five petals." style="position:absolute;width:29698;height:142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2X0/EAAAA2gAAAA8AAABkcnMvZG93bnJldi54bWxEj0FrwkAUhO+F/oflFbwEs6kHaaKr2BZB&#10;Dz3UFOrxkX1mg9m3aXZr4r93CwWPw8x8wyzXo23FhXrfOFbwnGYgiCunG64VfJXb6QsIH5A1to5J&#10;wZU8rFePD0sstBv4ky6HUIsIYV+gAhNCV0jpK0MWfeo64uidXG8xRNnXUvc4RLht5SzL5tJiw3HB&#10;YEdvhqrz4dcqmEn+sUfznmyxoTLZj/nrd/Wh1ORp3CxABBrDPfzf3mkFOfxdiTd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2X0/EAAAA2gAAAA8AAAAAAAAAAAAAAAAA&#10;nwIAAGRycy9kb3ducmV2LnhtbFBLBQYAAAAABAAEAPcAAACQAwAAAAA=&#10;">
                  <v:imagedata r:id="rId16" o:title="Coffeeberry inflorescence is a cluster of small, yellow-green colored flowers. Each has five petals"/>
                  <v:path arrowok="t"/>
                </v:shape>
                <v:shape id="Text Box 6" o:spid="_x0000_s1034" type="#_x0000_t202" style="position:absolute;left:217;top:14281;width:29699;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E0FB68F" w14:textId="77777777" w:rsidR="00DB78D7" w:rsidRPr="00E70788" w:rsidRDefault="00DB78D7" w:rsidP="00DB78D7">
                        <w:pPr>
                          <w:pStyle w:val="Caption"/>
                          <w:rPr>
                            <w:rFonts w:ascii="Times New Roman" w:eastAsia="Times New Roman" w:hAnsi="Times New Roman" w:cs="Times New Roman"/>
                            <w:b w:val="0"/>
                            <w:i/>
                            <w:noProof/>
                            <w:color w:val="auto"/>
                            <w:sz w:val="20"/>
                            <w:szCs w:val="20"/>
                          </w:rPr>
                        </w:pPr>
                        <w:r w:rsidRPr="00171B79">
                          <w:rPr>
                            <w:rFonts w:ascii="Times New Roman" w:hAnsi="Times New Roman" w:cs="Times New Roman"/>
                            <w:b w:val="0"/>
                            <w:i/>
                            <w:color w:val="auto"/>
                          </w:rPr>
                          <w:t xml:space="preserve">Figure </w:t>
                        </w:r>
                        <w:r w:rsidR="00542E14" w:rsidRPr="00171B79">
                          <w:rPr>
                            <w:rFonts w:ascii="Times New Roman" w:hAnsi="Times New Roman" w:cs="Times New Roman"/>
                            <w:b w:val="0"/>
                            <w:i/>
                            <w:color w:val="auto"/>
                          </w:rPr>
                          <w:fldChar w:fldCharType="begin"/>
                        </w:r>
                        <w:r w:rsidR="00542E14" w:rsidRPr="00171B79">
                          <w:rPr>
                            <w:rFonts w:ascii="Times New Roman" w:hAnsi="Times New Roman" w:cs="Times New Roman"/>
                            <w:b w:val="0"/>
                            <w:i/>
                            <w:color w:val="auto"/>
                          </w:rPr>
                          <w:instrText xml:space="preserve"> SEQ Figure \* ARABIC </w:instrText>
                        </w:r>
                        <w:r w:rsidR="00542E14" w:rsidRPr="00171B79">
                          <w:rPr>
                            <w:rFonts w:ascii="Times New Roman" w:hAnsi="Times New Roman" w:cs="Times New Roman"/>
                            <w:b w:val="0"/>
                            <w:i/>
                            <w:color w:val="auto"/>
                          </w:rPr>
                          <w:fldChar w:fldCharType="separate"/>
                        </w:r>
                        <w:r w:rsidR="002A3EF4">
                          <w:rPr>
                            <w:rFonts w:ascii="Times New Roman" w:hAnsi="Times New Roman" w:cs="Times New Roman"/>
                            <w:b w:val="0"/>
                            <w:i/>
                            <w:noProof/>
                            <w:color w:val="auto"/>
                          </w:rPr>
                          <w:t>3</w:t>
                        </w:r>
                        <w:r w:rsidR="00542E14" w:rsidRPr="00171B79">
                          <w:rPr>
                            <w:rFonts w:ascii="Times New Roman" w:hAnsi="Times New Roman" w:cs="Times New Roman"/>
                            <w:b w:val="0"/>
                            <w:i/>
                            <w:noProof/>
                            <w:color w:val="auto"/>
                          </w:rPr>
                          <w:fldChar w:fldCharType="end"/>
                        </w:r>
                        <w:r w:rsidR="00FB461E" w:rsidRPr="00171B79">
                          <w:rPr>
                            <w:rFonts w:ascii="Times New Roman" w:hAnsi="Times New Roman" w:cs="Times New Roman"/>
                            <w:b w:val="0"/>
                            <w:i/>
                            <w:color w:val="auto"/>
                          </w:rPr>
                          <w:t>.</w:t>
                        </w:r>
                        <w:r w:rsidR="0078451D" w:rsidRPr="00171B79">
                          <w:rPr>
                            <w:rFonts w:ascii="Times New Roman" w:hAnsi="Times New Roman" w:cs="Times New Roman"/>
                            <w:b w:val="0"/>
                            <w:i/>
                            <w:color w:val="auto"/>
                          </w:rPr>
                          <w:t xml:space="preserve"> Coffee</w:t>
                        </w:r>
                        <w:r w:rsidR="00684027" w:rsidRPr="00171B79">
                          <w:rPr>
                            <w:rFonts w:ascii="Times New Roman" w:hAnsi="Times New Roman" w:cs="Times New Roman"/>
                            <w:b w:val="0"/>
                            <w:i/>
                            <w:color w:val="auto"/>
                          </w:rPr>
                          <w:t xml:space="preserve">berry </w:t>
                        </w:r>
                        <w:r w:rsidR="0078451D" w:rsidRPr="00171B79">
                          <w:rPr>
                            <w:rFonts w:ascii="Times New Roman" w:hAnsi="Times New Roman" w:cs="Times New Roman"/>
                            <w:b w:val="0"/>
                            <w:i/>
                            <w:color w:val="auto"/>
                          </w:rPr>
                          <w:t>inflorescence</w:t>
                        </w:r>
                        <w:r w:rsidR="00684027" w:rsidRPr="00171B79">
                          <w:rPr>
                            <w:rFonts w:ascii="Times New Roman" w:hAnsi="Times New Roman" w:cs="Times New Roman"/>
                            <w:b w:val="0"/>
                            <w:i/>
                            <w:color w:val="auto"/>
                          </w:rPr>
                          <w:t>. © Neal Kramer 2008</w:t>
                        </w:r>
                        <w:r w:rsidR="00415DC2" w:rsidRPr="00171B79">
                          <w:rPr>
                            <w:rFonts w:ascii="Times New Roman" w:hAnsi="Times New Roman" w:cs="Times New Roman"/>
                            <w:b w:val="0"/>
                            <w:i/>
                            <w:color w:val="auto"/>
                          </w:rPr>
                          <w:t>.</w:t>
                        </w:r>
                      </w:p>
                    </w:txbxContent>
                  </v:textbox>
                </v:shape>
                <w10:wrap type="square"/>
              </v:group>
            </w:pict>
          </mc:Fallback>
        </mc:AlternateContent>
      </w:r>
      <w:r w:rsidR="00C34DE2" w:rsidRPr="000B231F">
        <w:rPr>
          <w:b w:val="0"/>
          <w:i/>
        </w:rPr>
        <w:t>Ornamental:</w:t>
      </w:r>
      <w:r w:rsidR="00C34DE2">
        <w:rPr>
          <w:b w:val="0"/>
          <w:i/>
        </w:rPr>
        <w:t xml:space="preserve"> </w:t>
      </w:r>
      <w:r w:rsidR="00C34DE2" w:rsidRPr="00A924D8">
        <w:rPr>
          <w:b w:val="0"/>
        </w:rPr>
        <w:t xml:space="preserve">Coffeeberry </w:t>
      </w:r>
      <w:r w:rsidR="00C34DE2">
        <w:rPr>
          <w:b w:val="0"/>
        </w:rPr>
        <w:t xml:space="preserve">is often cultivated as </w:t>
      </w:r>
      <w:r w:rsidR="00C34DE2" w:rsidRPr="00A924D8">
        <w:rPr>
          <w:b w:val="0"/>
        </w:rPr>
        <w:t>an ornamental</w:t>
      </w:r>
      <w:r w:rsidR="00C34DE2">
        <w:rPr>
          <w:b w:val="0"/>
        </w:rPr>
        <w:t xml:space="preserve"> as the green leaves contrast well with the colored twigs and berries. The plant is drought tolerant, and easy to maintain.</w:t>
      </w:r>
      <w:r w:rsidR="00CB4E9A">
        <w:rPr>
          <w:b w:val="0"/>
        </w:rPr>
        <w:t xml:space="preserve"> It can be used to make an informal hedge and it tolerates pruning well.</w:t>
      </w:r>
      <w:r w:rsidR="00510B6C">
        <w:rPr>
          <w:b w:val="0"/>
        </w:rPr>
        <w:t xml:space="preserve"> Deer appear to find it less palatable than many other landscape plants</w:t>
      </w:r>
      <w:r w:rsidR="00CC7031">
        <w:rPr>
          <w:b w:val="0"/>
        </w:rPr>
        <w:t xml:space="preserve"> (</w:t>
      </w:r>
      <w:r w:rsidR="00CC7031" w:rsidRPr="00CC7031">
        <w:rPr>
          <w:b w:val="0"/>
        </w:rPr>
        <w:t>San Marcos Growers, 1996; Wil</w:t>
      </w:r>
      <w:r w:rsidR="00CC7031">
        <w:rPr>
          <w:b w:val="0"/>
        </w:rPr>
        <w:t>son, 2014)</w:t>
      </w:r>
      <w:r w:rsidR="00510B6C">
        <w:rPr>
          <w:b w:val="0"/>
        </w:rPr>
        <w:t>.</w:t>
      </w:r>
    </w:p>
    <w:p w14:paraId="5613DB0F" w14:textId="77777777" w:rsidR="00C34DE2" w:rsidRDefault="00C34DE2" w:rsidP="00C34DE2">
      <w:pPr>
        <w:pStyle w:val="BodytextNRCS"/>
        <w:rPr>
          <w:i/>
        </w:rPr>
      </w:pPr>
    </w:p>
    <w:p w14:paraId="52C7B3D4" w14:textId="45FA53D1" w:rsidR="00435A18" w:rsidRPr="00C500FB" w:rsidRDefault="00435A18" w:rsidP="00435A18">
      <w:pPr>
        <w:pStyle w:val="BodytextNRCS"/>
        <w:rPr>
          <w:noProof/>
        </w:rPr>
      </w:pPr>
      <w:r w:rsidRPr="004C411D">
        <w:rPr>
          <w:i/>
        </w:rPr>
        <w:t>Wildlife:</w:t>
      </w:r>
      <w:r>
        <w:t xml:space="preserve">  </w:t>
      </w:r>
      <w:r w:rsidR="00D028C9">
        <w:t xml:space="preserve">In the fall when more palatable herbaceous plants have dried </w:t>
      </w:r>
      <w:r w:rsidR="00EA6530">
        <w:t xml:space="preserve">California coffeeberry is a staple browse of big game and livestock. It is also important browse for mule deer on winter ranges in some areas of California (McMurray, 1990). The fruits are </w:t>
      </w:r>
      <w:r w:rsidR="00607B02">
        <w:t xml:space="preserve">used </w:t>
      </w:r>
      <w:r w:rsidR="00EA6530">
        <w:t xml:space="preserve">extensively by many wildlife species including birds, black tailed deer and black bears. </w:t>
      </w:r>
      <w:r w:rsidR="00C34DE2">
        <w:t>Coffeeberry is often included in hedgerow plantings as it supports</w:t>
      </w:r>
      <w:r w:rsidRPr="004C411D">
        <w:t xml:space="preserve"> beneficial insects </w:t>
      </w:r>
      <w:r w:rsidR="00C34DE2">
        <w:t xml:space="preserve">and </w:t>
      </w:r>
      <w:r w:rsidR="00607B02">
        <w:t>the</w:t>
      </w:r>
      <w:r w:rsidR="00C34DE2">
        <w:t xml:space="preserve"> bloom</w:t>
      </w:r>
      <w:r w:rsidR="00607B02">
        <w:t>s</w:t>
      </w:r>
      <w:r w:rsidR="00C34DE2">
        <w:t xml:space="preserve"> attract</w:t>
      </w:r>
      <w:r w:rsidRPr="004C411D">
        <w:t xml:space="preserve"> native bees</w:t>
      </w:r>
      <w:r w:rsidR="00CC7031">
        <w:t xml:space="preserve"> (Wilson, 2014)</w:t>
      </w:r>
      <w:r w:rsidR="00C34DE2">
        <w:t>.</w:t>
      </w:r>
      <w:r w:rsidRPr="004C411D">
        <w:t xml:space="preserve"> </w:t>
      </w:r>
    </w:p>
    <w:p w14:paraId="524A9CA3" w14:textId="77777777" w:rsidR="0093109C" w:rsidRPr="00230623" w:rsidRDefault="0093109C" w:rsidP="00230623">
      <w:pPr>
        <w:pStyle w:val="Heading3"/>
      </w:pPr>
      <w:r w:rsidRPr="000C2C03">
        <w:t>Ethnobotany</w:t>
      </w:r>
    </w:p>
    <w:p w14:paraId="13680424" w14:textId="1B2AA4CF" w:rsidR="00EA380D" w:rsidRDefault="00F959CE" w:rsidP="00F959CE">
      <w:pPr>
        <w:pStyle w:val="BodytextNRCS"/>
      </w:pPr>
      <w:r w:rsidRPr="003637C2">
        <w:rPr>
          <w:i/>
        </w:rPr>
        <w:t>Medicinal:</w:t>
      </w:r>
      <w:r>
        <w:t xml:space="preserve"> </w:t>
      </w:r>
      <w:r w:rsidRPr="00BA5517">
        <w:t xml:space="preserve"> Like other species in the buckthorn family, </w:t>
      </w:r>
      <w:r w:rsidRPr="00AD787F">
        <w:rPr>
          <w:i/>
        </w:rPr>
        <w:t>F. californica</w:t>
      </w:r>
      <w:r w:rsidRPr="00BA5517">
        <w:t xml:space="preserve"> </w:t>
      </w:r>
      <w:r>
        <w:t xml:space="preserve">produces a purgative effect </w:t>
      </w:r>
      <w:r w:rsidRPr="00BA5517">
        <w:t>used by native Californians to treat constipation</w:t>
      </w:r>
      <w:r w:rsidR="00374C7B">
        <w:t xml:space="preserve"> sometimes cause by consumption of a</w:t>
      </w:r>
      <w:r w:rsidR="00EA380D">
        <w:t>corns</w:t>
      </w:r>
      <w:r w:rsidR="00E70788">
        <w:t xml:space="preserve">, </w:t>
      </w:r>
      <w:r w:rsidR="00EA380D">
        <w:t xml:space="preserve">a staple native </w:t>
      </w:r>
      <w:r w:rsidR="00EA380D" w:rsidRPr="00BA5517">
        <w:t>food</w:t>
      </w:r>
      <w:r w:rsidR="00374C7B">
        <w:t xml:space="preserve"> </w:t>
      </w:r>
      <w:r w:rsidR="00EA380D">
        <w:t>(Chestnut 1902)</w:t>
      </w:r>
      <w:r w:rsidR="00EA380D" w:rsidRPr="00BA5517">
        <w:t>.</w:t>
      </w:r>
      <w:r>
        <w:t>There is historical evidence o</w:t>
      </w:r>
      <w:r w:rsidR="00A84946">
        <w:t>f widespread use of this plant by g</w:t>
      </w:r>
      <w:r w:rsidRPr="00BA5517">
        <w:t xml:space="preserve">roups such as the Chumash and </w:t>
      </w:r>
      <w:r w:rsidR="0052378A" w:rsidRPr="00BA5517">
        <w:t>Costanoan</w:t>
      </w:r>
      <w:r w:rsidRPr="00BA5517">
        <w:t xml:space="preserve"> </w:t>
      </w:r>
      <w:r w:rsidR="00660D8B">
        <w:t xml:space="preserve">who </w:t>
      </w:r>
      <w:r w:rsidRPr="00BA5517">
        <w:t>dried and ground the inner bark to create a laxative tea (Bocek</w:t>
      </w:r>
      <w:r>
        <w:t xml:space="preserve"> 1982</w:t>
      </w:r>
      <w:r w:rsidRPr="00BA5517">
        <w:t>; Timbrook</w:t>
      </w:r>
      <w:r>
        <w:t xml:space="preserve"> 2007</w:t>
      </w:r>
      <w:r w:rsidRPr="00BA5517">
        <w:t xml:space="preserve">). </w:t>
      </w:r>
    </w:p>
    <w:p w14:paraId="18739446" w14:textId="77777777" w:rsidR="00660D8B" w:rsidRDefault="00660D8B" w:rsidP="00F959CE">
      <w:pPr>
        <w:pStyle w:val="BodytextNRCS"/>
      </w:pPr>
    </w:p>
    <w:p w14:paraId="250C07F0" w14:textId="77777777" w:rsidR="00F959CE" w:rsidRDefault="00F959CE" w:rsidP="00F959CE">
      <w:pPr>
        <w:pStyle w:val="BodytextNRCS"/>
      </w:pPr>
      <w:r>
        <w:t>The</w:t>
      </w:r>
      <w:r w:rsidRPr="00BA5517">
        <w:t xml:space="preserve"> leaves were decocted to treat poison oak dermatitis (Bocek</w:t>
      </w:r>
      <w:r>
        <w:t xml:space="preserve"> 1982)</w:t>
      </w:r>
      <w:r w:rsidRPr="00BA5517">
        <w:t xml:space="preserve"> or would be directly rubbed on skin as a remedy for rheumatism (Timbrook</w:t>
      </w:r>
      <w:r>
        <w:t xml:space="preserve"> 2007</w:t>
      </w:r>
      <w:r w:rsidRPr="00BA5517">
        <w:t xml:space="preserve">). They were also used to heal infected sores and wounds. Carranza </w:t>
      </w:r>
      <w:r w:rsidRPr="00EA380D">
        <w:t>et al.</w:t>
      </w:r>
      <w:r w:rsidRPr="00BA5517">
        <w:t xml:space="preserve"> </w:t>
      </w:r>
      <w:r w:rsidR="00EA380D">
        <w:t xml:space="preserve">(2015) </w:t>
      </w:r>
      <w:r w:rsidRPr="00BA5517">
        <w:t xml:space="preserve">demonstrated the antimicrobial properties of </w:t>
      </w:r>
      <w:r w:rsidRPr="00BA5517">
        <w:rPr>
          <w:i/>
        </w:rPr>
        <w:t xml:space="preserve">F. californica </w:t>
      </w:r>
      <w:r w:rsidRPr="00BA5517">
        <w:t>extracts, providing scientific support for this indigenous medicinal use.</w:t>
      </w:r>
      <w:r>
        <w:t xml:space="preserve"> </w:t>
      </w:r>
      <w:r w:rsidRPr="00BA5517">
        <w:t>Other</w:t>
      </w:r>
      <w:r>
        <w:t xml:space="preserve"> medicinal applications include using the bark to treat</w:t>
      </w:r>
      <w:r w:rsidRPr="00BA5517">
        <w:t xml:space="preserve"> influenza an</w:t>
      </w:r>
      <w:r>
        <w:t>d as a kidney remedy (Chestnut 1902),</w:t>
      </w:r>
      <w:r w:rsidRPr="00BA5517">
        <w:t xml:space="preserve"> and placing</w:t>
      </w:r>
      <w:r>
        <w:t xml:space="preserve"> a heated root</w:t>
      </w:r>
      <w:r w:rsidRPr="00BA5517">
        <w:t xml:space="preserve"> in the mouth for toothaches </w:t>
      </w:r>
      <w:r w:rsidRPr="00AD55FC">
        <w:t>(</w:t>
      </w:r>
      <w:r w:rsidR="00EA380D" w:rsidRPr="00F13EAA">
        <w:rPr>
          <w:lang w:val="en"/>
        </w:rPr>
        <w:t>Ladybird Johnson Native Plant Database</w:t>
      </w:r>
      <w:r w:rsidR="00EA380D">
        <w:rPr>
          <w:lang w:val="en"/>
        </w:rPr>
        <w:t>, 1982.</w:t>
      </w:r>
      <w:r w:rsidRPr="00AD55FC">
        <w:t>).</w:t>
      </w:r>
    </w:p>
    <w:p w14:paraId="5999591A" w14:textId="77777777" w:rsidR="0016153D" w:rsidRDefault="0016153D" w:rsidP="0016153D">
      <w:pPr>
        <w:pStyle w:val="Heading3"/>
      </w:pPr>
      <w:r w:rsidRPr="00A90532">
        <w:t>Status</w:t>
      </w:r>
    </w:p>
    <w:p w14:paraId="6AFC2F42" w14:textId="77777777" w:rsidR="00425595" w:rsidRDefault="002B669C" w:rsidP="004A6DAD">
      <w:pPr>
        <w:pStyle w:val="BodytextNRCS"/>
        <w:spacing w:after="120"/>
      </w:pPr>
      <w:bookmarkStart w:id="3" w:name="status1"/>
      <w:r w:rsidRPr="00F959CE">
        <w:rPr>
          <w:i/>
        </w:rPr>
        <w:t>Threatened or Endangered</w:t>
      </w:r>
      <w:r w:rsidRPr="00F959CE">
        <w:t xml:space="preserve">: </w:t>
      </w:r>
      <w:r w:rsidR="00425595">
        <w:t xml:space="preserve"> </w:t>
      </w:r>
      <w:r w:rsidR="00F959CE">
        <w:t>No</w:t>
      </w:r>
    </w:p>
    <w:p w14:paraId="67ADD7A2" w14:textId="77777777" w:rsidR="00425595" w:rsidRDefault="00885BDE" w:rsidP="0016153D">
      <w:pPr>
        <w:pStyle w:val="BodytextNRCS"/>
        <w:rPr>
          <w:i/>
          <w:sz w:val="16"/>
          <w:szCs w:val="16"/>
        </w:rPr>
      </w:pPr>
      <w:bookmarkStart w:id="4" w:name="status3"/>
      <w:bookmarkEnd w:id="3"/>
      <w:r w:rsidRPr="00F959CE">
        <w:rPr>
          <w:i/>
        </w:rPr>
        <w:t>Weedy or Invasive</w:t>
      </w:r>
      <w:r w:rsidR="00D97085" w:rsidRPr="00F959CE">
        <w:rPr>
          <w:i/>
          <w:sz w:val="16"/>
          <w:szCs w:val="16"/>
        </w:rPr>
        <w:t>:</w:t>
      </w:r>
      <w:bookmarkEnd w:id="4"/>
    </w:p>
    <w:p w14:paraId="133647FB" w14:textId="77777777" w:rsidR="00535048" w:rsidRDefault="00425595" w:rsidP="0016153D">
      <w:pPr>
        <w:pStyle w:val="BodytextNRCS"/>
      </w:pPr>
      <w:r w:rsidRPr="003A16D5">
        <w:t>T</w:t>
      </w:r>
      <w:r w:rsidR="00D97085" w:rsidRPr="003A16D5">
        <w:t>his</w:t>
      </w:r>
      <w:r w:rsidR="00885BDE" w:rsidRPr="003A16D5">
        <w:t xml:space="preserve"> plant may become weedy or invasive in some regions or habitats and may displace desirable vegetation if not properly managed</w:t>
      </w:r>
      <w:r w:rsidR="00F959CE">
        <w:t>, it is recognized as invasive in Hawaii</w:t>
      </w:r>
      <w:r w:rsidR="00885BDE" w:rsidRPr="003A16D5">
        <w:t>.</w:t>
      </w:r>
    </w:p>
    <w:p w14:paraId="247431C4" w14:textId="77777777" w:rsidR="0016153D" w:rsidRDefault="0016153D" w:rsidP="00535048">
      <w:pPr>
        <w:pStyle w:val="BodytextNRCS"/>
        <w:spacing w:before="120"/>
      </w:pPr>
      <w:r>
        <w:t xml:space="preserve">Please consult the PLANTS Web site </w:t>
      </w:r>
      <w:r w:rsidR="00885BDE">
        <w:t>(</w:t>
      </w:r>
      <w:hyperlink r:id="rId17" w:tooltip="PLANTS Web site" w:history="1">
        <w:r w:rsidR="00885BDE">
          <w:rPr>
            <w:rStyle w:val="Hyperlink"/>
          </w:rPr>
          <w:t>http://plants.usda.gov/</w:t>
        </w:r>
      </w:hyperlink>
      <w:r w:rsidR="00E82BCA">
        <w:rPr>
          <w:rStyle w:val="Hyperlink"/>
        </w:rPr>
        <w:t xml:space="preserve">) </w:t>
      </w:r>
      <w:r>
        <w:t xml:space="preserve">and your </w:t>
      </w:r>
      <w:r w:rsidR="00532EFF">
        <w:t>s</w:t>
      </w:r>
      <w:r>
        <w:t>tate</w:t>
      </w:r>
      <w:r w:rsidR="00532EFF">
        <w:t>’s</w:t>
      </w:r>
      <w:r>
        <w:t xml:space="preserve"> Department of Natural Resources for this plant’s current status (e.g., threatened or endangered species, state noxious status, and wetland indicator values).</w:t>
      </w:r>
    </w:p>
    <w:p w14:paraId="18A5EDEB" w14:textId="77777777" w:rsidR="0016153D" w:rsidRDefault="007C1C39" w:rsidP="00230623">
      <w:pPr>
        <w:pStyle w:val="Heading3"/>
      </w:pPr>
      <w:r w:rsidRPr="004A6DAD">
        <w:t>Planting Guidelines</w:t>
      </w:r>
    </w:p>
    <w:p w14:paraId="30A50F50" w14:textId="39370B7F" w:rsidR="00B65F8F" w:rsidRPr="00B65F8F" w:rsidRDefault="00B65F8F" w:rsidP="00B65F8F">
      <w:pPr>
        <w:pStyle w:val="BodytextNRCS"/>
      </w:pPr>
      <w:r>
        <w:t xml:space="preserve">Establishment of new plantings of coffeeberry </w:t>
      </w:r>
      <w:r w:rsidR="00660D8B">
        <w:t>are most successful</w:t>
      </w:r>
      <w:r>
        <w:t xml:space="preserve"> from transplants</w:t>
      </w:r>
      <w:r w:rsidR="00EA380D">
        <w:t xml:space="preserve"> and nursery stock</w:t>
      </w:r>
      <w:r w:rsidR="00F34344">
        <w:t xml:space="preserve">. </w:t>
      </w:r>
      <w:r w:rsidR="00A84946">
        <w:t xml:space="preserve">Although coffeeberry is drought tolerant, limited irrigation </w:t>
      </w:r>
      <w:r w:rsidR="00660D8B">
        <w:t>during</w:t>
      </w:r>
      <w:r w:rsidR="00A84946">
        <w:t xml:space="preserve"> the summer for the first </w:t>
      </w:r>
      <w:r w:rsidR="00EA380D">
        <w:t>year or two</w:t>
      </w:r>
      <w:r w:rsidR="00A84946">
        <w:t xml:space="preserve"> after transplanting increase</w:t>
      </w:r>
      <w:r w:rsidR="00660D8B">
        <w:t>s</w:t>
      </w:r>
      <w:r w:rsidR="00A84946">
        <w:t xml:space="preserve"> survival.</w:t>
      </w:r>
      <w:r w:rsidR="00EA380D">
        <w:t xml:space="preserve"> Direct seeding may be done in fall or early</w:t>
      </w:r>
      <w:r w:rsidR="00660D8B">
        <w:t xml:space="preserve"> winter</w:t>
      </w:r>
      <w:r w:rsidR="00EA380D">
        <w:t xml:space="preserve"> but the seed must be placed at a ¼ or ½ in depth as no germination wi</w:t>
      </w:r>
      <w:r w:rsidR="00257185">
        <w:t>ll occur with deeper planting (</w:t>
      </w:r>
      <w:r w:rsidR="00EA380D">
        <w:t>E</w:t>
      </w:r>
      <w:r w:rsidR="00257185">
        <w:t>S</w:t>
      </w:r>
      <w:r w:rsidR="00EA380D">
        <w:t>NERR, 2001).</w:t>
      </w:r>
    </w:p>
    <w:p w14:paraId="474939B8" w14:textId="77777777" w:rsidR="0016153D" w:rsidRPr="00721B7E" w:rsidRDefault="0016153D" w:rsidP="0016153D">
      <w:pPr>
        <w:pStyle w:val="Heading3"/>
      </w:pPr>
      <w:r w:rsidRPr="00721B7E">
        <w:t>Management</w:t>
      </w:r>
    </w:p>
    <w:p w14:paraId="5F381086" w14:textId="743BF73C" w:rsidR="00A84946" w:rsidRDefault="00A84946" w:rsidP="00A84946">
      <w:pPr>
        <w:pStyle w:val="BodytextNRCS"/>
      </w:pPr>
      <w:bookmarkStart w:id="5" w:name="pests"/>
      <w:r>
        <w:t xml:space="preserve">Coffeeberry will regenerate from root crowns </w:t>
      </w:r>
      <w:r w:rsidR="00660D8B">
        <w:t>making</w:t>
      </w:r>
      <w:r>
        <w:t xml:space="preserve"> pruning or coppicing suitable forms of management</w:t>
      </w:r>
      <w:r w:rsidR="00257185">
        <w:t xml:space="preserve"> (McMurray, 1990)</w:t>
      </w:r>
      <w:r>
        <w:t>.</w:t>
      </w:r>
    </w:p>
    <w:p w14:paraId="04DEC5DE" w14:textId="77777777" w:rsidR="0016153D" w:rsidRDefault="0016153D" w:rsidP="0016153D">
      <w:pPr>
        <w:pStyle w:val="Heading3"/>
      </w:pPr>
      <w:r w:rsidRPr="003A16D5">
        <w:t>Pests and Potential Problems</w:t>
      </w:r>
    </w:p>
    <w:p w14:paraId="71597950" w14:textId="2CCC7303" w:rsidR="0016153D" w:rsidRPr="00425595" w:rsidRDefault="000B5724" w:rsidP="0016153D">
      <w:pPr>
        <w:pStyle w:val="NRCSBodyText"/>
      </w:pPr>
      <w:bookmarkStart w:id="6" w:name="pestprobs"/>
      <w:bookmarkEnd w:id="5"/>
      <w:r>
        <w:t xml:space="preserve">California coffeeberry </w:t>
      </w:r>
      <w:r w:rsidR="00660D8B">
        <w:t>is reported to be</w:t>
      </w:r>
      <w:r>
        <w:t xml:space="preserve"> a secondary host for the rust of velvet grass (</w:t>
      </w:r>
      <w:proofErr w:type="spellStart"/>
      <w:r w:rsidR="0052378A" w:rsidRPr="000B5724">
        <w:rPr>
          <w:i/>
        </w:rPr>
        <w:t>Puccini</w:t>
      </w:r>
      <w:r w:rsidR="0052378A">
        <w:rPr>
          <w:i/>
        </w:rPr>
        <w:t>a</w:t>
      </w:r>
      <w:proofErr w:type="spellEnd"/>
      <w:r>
        <w:t xml:space="preserve"> spp. o</w:t>
      </w:r>
      <w:r w:rsidR="00660D8B">
        <w:t>r</w:t>
      </w:r>
      <w:r>
        <w:t xml:space="preserve"> </w:t>
      </w:r>
      <w:proofErr w:type="spellStart"/>
      <w:r w:rsidRPr="000B5724">
        <w:rPr>
          <w:i/>
        </w:rPr>
        <w:t>Holcus</w:t>
      </w:r>
      <w:proofErr w:type="spellEnd"/>
      <w:r>
        <w:t xml:space="preserve"> spp.)</w:t>
      </w:r>
      <w:r w:rsidR="00607B02">
        <w:t>;</w:t>
      </w:r>
      <w:r>
        <w:t xml:space="preserve"> there are no </w:t>
      </w:r>
      <w:r w:rsidR="00660D8B">
        <w:t xml:space="preserve">other </w:t>
      </w:r>
      <w:r>
        <w:t>reports of potential pest problems (McMurray, 1990).</w:t>
      </w:r>
      <w:r w:rsidR="00F51FAF" w:rsidRPr="00425595">
        <w:t xml:space="preserve"> </w:t>
      </w:r>
    </w:p>
    <w:bookmarkEnd w:id="6"/>
    <w:p w14:paraId="108FDD96" w14:textId="77777777" w:rsidR="0016153D" w:rsidRDefault="0016153D" w:rsidP="0016153D">
      <w:pPr>
        <w:pStyle w:val="Heading3"/>
      </w:pPr>
      <w:r w:rsidRPr="00A90532">
        <w:t>Seeds and Plant Production</w:t>
      </w:r>
    </w:p>
    <w:p w14:paraId="7A349024" w14:textId="7BD12FE0" w:rsidR="00AD6B38" w:rsidRDefault="00CB4E9A" w:rsidP="00AD6B38">
      <w:pPr>
        <w:pStyle w:val="BodytextNRCS"/>
      </w:pPr>
      <w:r>
        <w:rPr>
          <w:noProof/>
        </w:rPr>
        <w:drawing>
          <wp:anchor distT="0" distB="0" distL="114300" distR="114300" simplePos="0" relativeHeight="251663360" behindDoc="1" locked="0" layoutInCell="1" allowOverlap="1" wp14:anchorId="5A72DB9D" wp14:editId="035FEE61">
            <wp:simplePos x="0" y="0"/>
            <wp:positionH relativeFrom="column">
              <wp:posOffset>3390900</wp:posOffset>
            </wp:positionH>
            <wp:positionV relativeFrom="paragraph">
              <wp:posOffset>18415</wp:posOffset>
            </wp:positionV>
            <wp:extent cx="2971165" cy="1871345"/>
            <wp:effectExtent l="0" t="0" r="635" b="0"/>
            <wp:wrapSquare wrapText="bothSides"/>
            <wp:docPr id="11" name="Picture 11" descr="Picture shows two dark, pulpy berries and seeds, which are flat on one side, and otherwise round." title="Fruits and b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wek frangula fruit and seed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1165" cy="1871345"/>
                    </a:xfrm>
                    <a:prstGeom prst="rect">
                      <a:avLst/>
                    </a:prstGeom>
                  </pic:spPr>
                </pic:pic>
              </a:graphicData>
            </a:graphic>
            <wp14:sizeRelH relativeFrom="page">
              <wp14:pctWidth>0</wp14:pctWidth>
            </wp14:sizeRelH>
            <wp14:sizeRelV relativeFrom="page">
              <wp14:pctHeight>0</wp14:pctHeight>
            </wp14:sizeRelV>
          </wp:anchor>
        </w:drawing>
      </w:r>
      <w:r w:rsidR="00AD6B38" w:rsidRPr="00600EA9">
        <w:rPr>
          <w:i/>
        </w:rPr>
        <w:t>Seed collection and cleaning</w:t>
      </w:r>
      <w:r w:rsidR="00AD6B38">
        <w:t>:  During the fruit ripening period, coffeeberry fruit changes color from green to red to purple-black. Berries should be picked in early fall, before they are fully ripe. If harvesting is delayed, fruit can be lost to foraging birds. Each fruit produces 2 seed, which are hard and brown when mature. To clean the seed crush the fruit by hand and rinse them over a sieve until clean. Let them dry and store in a dry and cool place.</w:t>
      </w:r>
    </w:p>
    <w:p w14:paraId="4D8AAE50" w14:textId="6F1DB861" w:rsidR="00AD6B38" w:rsidRDefault="00CB4E9A" w:rsidP="00AD6B38">
      <w:pPr>
        <w:pStyle w:val="BodytextNRCS"/>
      </w:pPr>
      <w:r>
        <w:rPr>
          <w:noProof/>
        </w:rPr>
        <mc:AlternateContent>
          <mc:Choice Requires="wps">
            <w:drawing>
              <wp:anchor distT="0" distB="0" distL="114300" distR="114300" simplePos="0" relativeHeight="251665408" behindDoc="1" locked="0" layoutInCell="1" allowOverlap="1" wp14:anchorId="1248B8A3" wp14:editId="0ADFFDF0">
                <wp:simplePos x="0" y="0"/>
                <wp:positionH relativeFrom="column">
                  <wp:posOffset>3366135</wp:posOffset>
                </wp:positionH>
                <wp:positionV relativeFrom="paragraph">
                  <wp:posOffset>753745</wp:posOffset>
                </wp:positionV>
                <wp:extent cx="2971165" cy="356870"/>
                <wp:effectExtent l="0" t="0" r="635" b="5080"/>
                <wp:wrapTight wrapText="bothSides">
                  <wp:wrapPolygon edited="0">
                    <wp:start x="0" y="0"/>
                    <wp:lineTo x="0" y="20754"/>
                    <wp:lineTo x="21466" y="20754"/>
                    <wp:lineTo x="21466"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971165" cy="356870"/>
                        </a:xfrm>
                        <a:prstGeom prst="rect">
                          <a:avLst/>
                        </a:prstGeom>
                        <a:solidFill>
                          <a:prstClr val="white"/>
                        </a:solidFill>
                        <a:ln>
                          <a:noFill/>
                        </a:ln>
                        <a:effectLst/>
                      </wps:spPr>
                      <wps:txbx>
                        <w:txbxContent>
                          <w:p w14:paraId="4B86606D" w14:textId="77777777" w:rsidR="00CB4E9A" w:rsidRPr="00E70788" w:rsidRDefault="00CB4E9A" w:rsidP="00CB4E9A">
                            <w:pPr>
                              <w:pStyle w:val="Caption"/>
                              <w:rPr>
                                <w:rFonts w:ascii="Times New Roman" w:eastAsia="Times New Roman" w:hAnsi="Times New Roman" w:cs="Times New Roman"/>
                                <w:b w:val="0"/>
                                <w:i/>
                                <w:noProof/>
                                <w:color w:val="auto"/>
                                <w:sz w:val="20"/>
                                <w:szCs w:val="20"/>
                              </w:rPr>
                            </w:pPr>
                            <w:r w:rsidRPr="00171B79">
                              <w:rPr>
                                <w:rFonts w:ascii="Times New Roman" w:hAnsi="Times New Roman" w:cs="Times New Roman"/>
                                <w:b w:val="0"/>
                                <w:i/>
                                <w:color w:val="auto"/>
                              </w:rPr>
                              <w:t xml:space="preserve">Figure </w:t>
                            </w:r>
                            <w:r w:rsidR="00542E14" w:rsidRPr="00171B79">
                              <w:rPr>
                                <w:rFonts w:ascii="Times New Roman" w:hAnsi="Times New Roman" w:cs="Times New Roman"/>
                                <w:b w:val="0"/>
                                <w:i/>
                                <w:color w:val="auto"/>
                              </w:rPr>
                              <w:fldChar w:fldCharType="begin"/>
                            </w:r>
                            <w:r w:rsidR="00542E14" w:rsidRPr="00171B79">
                              <w:rPr>
                                <w:rFonts w:ascii="Times New Roman" w:hAnsi="Times New Roman" w:cs="Times New Roman"/>
                                <w:b w:val="0"/>
                                <w:i/>
                                <w:color w:val="auto"/>
                              </w:rPr>
                              <w:instrText xml:space="preserve"> SEQ Figure \* ARABIC </w:instrText>
                            </w:r>
                            <w:r w:rsidR="00542E14" w:rsidRPr="00171B79">
                              <w:rPr>
                                <w:rFonts w:ascii="Times New Roman" w:hAnsi="Times New Roman" w:cs="Times New Roman"/>
                                <w:b w:val="0"/>
                                <w:i/>
                                <w:color w:val="auto"/>
                              </w:rPr>
                              <w:fldChar w:fldCharType="separate"/>
                            </w:r>
                            <w:r w:rsidR="002A3EF4">
                              <w:rPr>
                                <w:rFonts w:ascii="Times New Roman" w:hAnsi="Times New Roman" w:cs="Times New Roman"/>
                                <w:b w:val="0"/>
                                <w:i/>
                                <w:noProof/>
                                <w:color w:val="auto"/>
                              </w:rPr>
                              <w:t>4</w:t>
                            </w:r>
                            <w:r w:rsidR="00542E14" w:rsidRPr="00171B79">
                              <w:rPr>
                                <w:rFonts w:ascii="Times New Roman" w:hAnsi="Times New Roman" w:cs="Times New Roman"/>
                                <w:b w:val="0"/>
                                <w:i/>
                                <w:noProof/>
                                <w:color w:val="auto"/>
                              </w:rPr>
                              <w:fldChar w:fldCharType="end"/>
                            </w:r>
                            <w:r w:rsidR="00FB461E" w:rsidRPr="00171B79">
                              <w:rPr>
                                <w:rFonts w:ascii="Times New Roman" w:hAnsi="Times New Roman" w:cs="Times New Roman"/>
                                <w:b w:val="0"/>
                                <w:i/>
                                <w:color w:val="auto"/>
                              </w:rPr>
                              <w:t>.</w:t>
                            </w:r>
                            <w:r w:rsidRPr="00171B79">
                              <w:rPr>
                                <w:rFonts w:ascii="Times New Roman" w:hAnsi="Times New Roman" w:cs="Times New Roman"/>
                                <w:b w:val="0"/>
                                <w:i/>
                                <w:color w:val="auto"/>
                              </w:rPr>
                              <w:t xml:space="preserve"> California coffeeberry ripe fruits and seeds.  © Jean </w:t>
                            </w:r>
                            <w:proofErr w:type="spellStart"/>
                            <w:r w:rsidRPr="00171B79">
                              <w:rPr>
                                <w:rFonts w:ascii="Times New Roman" w:hAnsi="Times New Roman" w:cs="Times New Roman"/>
                                <w:b w:val="0"/>
                                <w:i/>
                                <w:color w:val="auto"/>
                              </w:rPr>
                              <w:t>Pawek</w:t>
                            </w:r>
                            <w:proofErr w:type="spellEnd"/>
                            <w:r w:rsidRPr="00171B79">
                              <w:rPr>
                                <w:rFonts w:ascii="Times New Roman" w:hAnsi="Times New Roman" w:cs="Times New Roman"/>
                                <w:b w:val="0"/>
                                <w:i/>
                                <w:color w:val="auto"/>
                              </w:rPr>
                              <w:t xml:space="preserve"> 2012</w:t>
                            </w:r>
                            <w:r w:rsidR="00415DC2" w:rsidRPr="00171B79">
                              <w:rPr>
                                <w:rFonts w:ascii="Times New Roman" w:hAnsi="Times New Roman" w:cs="Times New Roman"/>
                                <w:b w:val="0"/>
                                <w:i/>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8B8A3" id="Text Box 3" o:spid="_x0000_s1035" type="#_x0000_t202" style="position:absolute;margin-left:265.05pt;margin-top:59.35pt;width:233.95pt;height:28.1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" stroked="f">
                <v:textbox inset="0,0,0,0">
                  <w:txbxContent>
                    <w:p w14:paraId="4B86606D" w14:textId="77777777" w:rsidR="00CB4E9A" w:rsidRPr="00E70788" w:rsidRDefault="00CB4E9A" w:rsidP="00CB4E9A">
                      <w:pPr>
                        <w:pStyle w:val="Caption"/>
                        <w:rPr>
                          <w:rFonts w:ascii="Times New Roman" w:eastAsia="Times New Roman" w:hAnsi="Times New Roman" w:cs="Times New Roman"/>
                          <w:b w:val="0"/>
                          <w:i/>
                          <w:noProof/>
                          <w:color w:val="auto"/>
                          <w:sz w:val="20"/>
                          <w:szCs w:val="20"/>
                        </w:rPr>
                      </w:pPr>
                      <w:r w:rsidRPr="00171B79">
                        <w:rPr>
                          <w:rFonts w:ascii="Times New Roman" w:hAnsi="Times New Roman" w:cs="Times New Roman"/>
                          <w:b w:val="0"/>
                          <w:i/>
                          <w:color w:val="auto"/>
                        </w:rPr>
                        <w:t xml:space="preserve">Figure </w:t>
                      </w:r>
                      <w:r w:rsidR="00542E14" w:rsidRPr="00171B79">
                        <w:rPr>
                          <w:rFonts w:ascii="Times New Roman" w:hAnsi="Times New Roman" w:cs="Times New Roman"/>
                          <w:b w:val="0"/>
                          <w:i/>
                          <w:color w:val="auto"/>
                        </w:rPr>
                        <w:fldChar w:fldCharType="begin"/>
                      </w:r>
                      <w:r w:rsidR="00542E14" w:rsidRPr="00171B79">
                        <w:rPr>
                          <w:rFonts w:ascii="Times New Roman" w:hAnsi="Times New Roman" w:cs="Times New Roman"/>
                          <w:b w:val="0"/>
                          <w:i/>
                          <w:color w:val="auto"/>
                        </w:rPr>
                        <w:instrText xml:space="preserve"> SEQ Figure \* ARABIC </w:instrText>
                      </w:r>
                      <w:r w:rsidR="00542E14" w:rsidRPr="00171B79">
                        <w:rPr>
                          <w:rFonts w:ascii="Times New Roman" w:hAnsi="Times New Roman" w:cs="Times New Roman"/>
                          <w:b w:val="0"/>
                          <w:i/>
                          <w:color w:val="auto"/>
                        </w:rPr>
                        <w:fldChar w:fldCharType="separate"/>
                      </w:r>
                      <w:r w:rsidR="002A3EF4">
                        <w:rPr>
                          <w:rFonts w:ascii="Times New Roman" w:hAnsi="Times New Roman" w:cs="Times New Roman"/>
                          <w:b w:val="0"/>
                          <w:i/>
                          <w:noProof/>
                          <w:color w:val="auto"/>
                        </w:rPr>
                        <w:t>4</w:t>
                      </w:r>
                      <w:r w:rsidR="00542E14" w:rsidRPr="00171B79">
                        <w:rPr>
                          <w:rFonts w:ascii="Times New Roman" w:hAnsi="Times New Roman" w:cs="Times New Roman"/>
                          <w:b w:val="0"/>
                          <w:i/>
                          <w:noProof/>
                          <w:color w:val="auto"/>
                        </w:rPr>
                        <w:fldChar w:fldCharType="end"/>
                      </w:r>
                      <w:r w:rsidR="00FB461E" w:rsidRPr="00171B79">
                        <w:rPr>
                          <w:rFonts w:ascii="Times New Roman" w:hAnsi="Times New Roman" w:cs="Times New Roman"/>
                          <w:b w:val="0"/>
                          <w:i/>
                          <w:color w:val="auto"/>
                        </w:rPr>
                        <w:t>.</w:t>
                      </w:r>
                      <w:r w:rsidRPr="00171B79">
                        <w:rPr>
                          <w:rFonts w:ascii="Times New Roman" w:hAnsi="Times New Roman" w:cs="Times New Roman"/>
                          <w:b w:val="0"/>
                          <w:i/>
                          <w:color w:val="auto"/>
                        </w:rPr>
                        <w:t xml:space="preserve"> California coffeeberry ripe fruits and seeds.  © Jean </w:t>
                      </w:r>
                      <w:proofErr w:type="spellStart"/>
                      <w:r w:rsidRPr="00171B79">
                        <w:rPr>
                          <w:rFonts w:ascii="Times New Roman" w:hAnsi="Times New Roman" w:cs="Times New Roman"/>
                          <w:b w:val="0"/>
                          <w:i/>
                          <w:color w:val="auto"/>
                        </w:rPr>
                        <w:t>Pawek</w:t>
                      </w:r>
                      <w:proofErr w:type="spellEnd"/>
                      <w:r w:rsidRPr="00171B79">
                        <w:rPr>
                          <w:rFonts w:ascii="Times New Roman" w:hAnsi="Times New Roman" w:cs="Times New Roman"/>
                          <w:b w:val="0"/>
                          <w:i/>
                          <w:color w:val="auto"/>
                        </w:rPr>
                        <w:t xml:space="preserve"> 2012</w:t>
                      </w:r>
                      <w:r w:rsidR="00415DC2" w:rsidRPr="00171B79">
                        <w:rPr>
                          <w:rFonts w:ascii="Times New Roman" w:hAnsi="Times New Roman" w:cs="Times New Roman"/>
                          <w:b w:val="0"/>
                          <w:i/>
                          <w:color w:val="auto"/>
                        </w:rPr>
                        <w:t>.</w:t>
                      </w:r>
                    </w:p>
                  </w:txbxContent>
                </v:textbox>
                <w10:wrap type="tight"/>
              </v:shape>
            </w:pict>
          </mc:Fallback>
        </mc:AlternateContent>
      </w:r>
      <w:r w:rsidR="00AD6B38" w:rsidRPr="00600EA9">
        <w:rPr>
          <w:i/>
        </w:rPr>
        <w:t>Pre-plant treatment</w:t>
      </w:r>
      <w:r w:rsidR="00AD6B38">
        <w:t>:  Freshly picked seed may be planted immediately, but stored seed should be cold stratified for 3 months prior to planting (</w:t>
      </w:r>
      <w:r w:rsidR="00257185">
        <w:t>ESNERR, 2001</w:t>
      </w:r>
      <w:r w:rsidR="00AD6B38">
        <w:t xml:space="preserve">). To cold-stratify, soak seeds in fresh water for 24 </w:t>
      </w:r>
      <w:r w:rsidR="00607B02">
        <w:t>hours, place</w:t>
      </w:r>
      <w:r w:rsidR="00AD6B38">
        <w:t xml:space="preserve"> them in a plastic bag with an equal amount of moistened perlite</w:t>
      </w:r>
      <w:r w:rsidR="00DC30DB">
        <w:t>, and</w:t>
      </w:r>
      <w:r w:rsidR="00AD6B38">
        <w:t xml:space="preserve"> </w:t>
      </w:r>
      <w:r w:rsidR="00DC30DB">
        <w:t>p</w:t>
      </w:r>
      <w:r w:rsidR="00AD6B38">
        <w:t xml:space="preserve">lace the bag in a refrigerator </w:t>
      </w:r>
      <w:r w:rsidR="00DC30DB">
        <w:t>M</w:t>
      </w:r>
      <w:r w:rsidR="00AD6B38">
        <w:t>onitor the seeds every 2 weeks</w:t>
      </w:r>
      <w:r w:rsidR="00DC30DB">
        <w:t xml:space="preserve">, </w:t>
      </w:r>
      <w:r w:rsidR="00607B02">
        <w:t>checking for</w:t>
      </w:r>
      <w:r w:rsidR="00AD6B38">
        <w:t xml:space="preserve"> moisture and mold (Young</w:t>
      </w:r>
      <w:r w:rsidR="00257185">
        <w:t>,</w:t>
      </w:r>
      <w:r w:rsidR="00AD6B38">
        <w:t xml:space="preserve"> 2001). </w:t>
      </w:r>
    </w:p>
    <w:p w14:paraId="5C4E0901" w14:textId="538CDB57" w:rsidR="00AD6B38" w:rsidRDefault="00AD6B38" w:rsidP="00AD6B38">
      <w:pPr>
        <w:pStyle w:val="BodytextNRCS"/>
      </w:pPr>
      <w:r w:rsidRPr="00600EA9">
        <w:rPr>
          <w:i/>
        </w:rPr>
        <w:t>Planting</w:t>
      </w:r>
      <w:r>
        <w:t xml:space="preserve">:  Sow one seed </w:t>
      </w:r>
      <w:r w:rsidR="00DC30DB">
        <w:t xml:space="preserve">into a </w:t>
      </w:r>
      <w:r>
        <w:t xml:space="preserve">container </w:t>
      </w:r>
      <w:r w:rsidR="00DC30DB">
        <w:t>filled with</w:t>
      </w:r>
      <w:r>
        <w:t xml:space="preserve"> standard potting mix. </w:t>
      </w:r>
      <w:r w:rsidR="00DC30DB">
        <w:t>P</w:t>
      </w:r>
      <w:r>
        <w:t>lant no deeper than ¼ to ½ in</w:t>
      </w:r>
      <w:r w:rsidR="00E70788">
        <w:t>.</w:t>
      </w:r>
      <w:r>
        <w:t xml:space="preserve"> below the soil surface, </w:t>
      </w:r>
      <w:r w:rsidR="00E70788">
        <w:t>as</w:t>
      </w:r>
      <w:r>
        <w:t xml:space="preserve"> the plant is intolerant to deep planting (</w:t>
      </w:r>
      <w:r w:rsidR="00E70788" w:rsidRPr="00F319EC">
        <w:t>ESNERR 2001</w:t>
      </w:r>
      <w:r>
        <w:t>). Cover lightly with soil and place in a greenhouse with an irrigation system to keep them moist. Seed should have a germination success of 85% (Young</w:t>
      </w:r>
      <w:r w:rsidR="00257185">
        <w:t>,</w:t>
      </w:r>
      <w:r>
        <w:t xml:space="preserve"> 2001).</w:t>
      </w:r>
    </w:p>
    <w:p w14:paraId="38BC5251" w14:textId="12CA4715" w:rsidR="00AD6B38" w:rsidRDefault="00AD6B38" w:rsidP="00AD6B38">
      <w:pPr>
        <w:pStyle w:val="BodytextNRCS"/>
      </w:pPr>
      <w:r w:rsidRPr="00600EA9">
        <w:rPr>
          <w:i/>
        </w:rPr>
        <w:t>Establishment</w:t>
      </w:r>
      <w:r>
        <w:t>:  Seed germinate</w:t>
      </w:r>
      <w:r w:rsidR="00593D33">
        <w:t>s</w:t>
      </w:r>
      <w:r>
        <w:t xml:space="preserve"> after 45 days. Keep seedlings in a greenhouse for 2-3 months before moving them to a </w:t>
      </w:r>
      <w:r w:rsidR="00DC30DB">
        <w:t>shade structure.</w:t>
      </w:r>
      <w:r>
        <w:t xml:space="preserve"> </w:t>
      </w:r>
      <w:r w:rsidR="00DC30DB">
        <w:t xml:space="preserve">Maintain </w:t>
      </w:r>
      <w:r>
        <w:t>the</w:t>
      </w:r>
      <w:r w:rsidR="00DC30DB">
        <w:t xml:space="preserve"> seedlings in a shade structure</w:t>
      </w:r>
      <w:r>
        <w:t xml:space="preserve"> for at least 2-3 months before </w:t>
      </w:r>
      <w:r w:rsidR="0052378A">
        <w:t>planting out</w:t>
      </w:r>
      <w:r>
        <w:t xml:space="preserve"> in order to harden the plant to outside conditions. The shrub will begin to flower and fruit 3-5 years after establishment</w:t>
      </w:r>
      <w:r w:rsidR="00257185">
        <w:t xml:space="preserve"> (ESNERR, 2001)</w:t>
      </w:r>
      <w:r>
        <w:t xml:space="preserve">. </w:t>
      </w:r>
    </w:p>
    <w:p w14:paraId="2BAEB6EF" w14:textId="77777777" w:rsidR="00425595" w:rsidRDefault="0016153D" w:rsidP="0016153D">
      <w:pPr>
        <w:pStyle w:val="Heading3"/>
      </w:pPr>
      <w:bookmarkStart w:id="7" w:name="cultivar"/>
      <w:r w:rsidRPr="003A16D5">
        <w:t>Cultivars, Improved, and Selected Materials (and area of origin)</w:t>
      </w:r>
      <w:r w:rsidR="00E82BCA">
        <w:t xml:space="preserve"> </w:t>
      </w:r>
    </w:p>
    <w:p w14:paraId="35A3655B" w14:textId="31357B1E" w:rsidR="00AD6B38" w:rsidRDefault="003613BF" w:rsidP="00515A68">
      <w:pPr>
        <w:pStyle w:val="BodytextNRCS"/>
      </w:pPr>
      <w:bookmarkStart w:id="8" w:name="literature"/>
      <w:bookmarkEnd w:id="7"/>
      <w:r>
        <w:t>S</w:t>
      </w:r>
      <w:r w:rsidR="00AD6B38">
        <w:t>ome commercially available ornamental cultivars include:</w:t>
      </w:r>
      <w:r w:rsidR="00D028C9">
        <w:t xml:space="preserve">  </w:t>
      </w:r>
      <w:r w:rsidR="00515A68" w:rsidRPr="00916E7F">
        <w:rPr>
          <w:i/>
        </w:rPr>
        <w:t>Frangula californica</w:t>
      </w:r>
      <w:r w:rsidR="00515A68" w:rsidRPr="005153FA">
        <w:t xml:space="preserve"> </w:t>
      </w:r>
      <w:r w:rsidR="00515A68">
        <w:t>‘</w:t>
      </w:r>
      <w:r w:rsidR="00AD6B38" w:rsidRPr="00180150">
        <w:rPr>
          <w:u w:val="single"/>
        </w:rPr>
        <w:t>Bonita Linda</w:t>
      </w:r>
      <w:r w:rsidR="00515A68">
        <w:rPr>
          <w:u w:val="single"/>
        </w:rPr>
        <w:t>’</w:t>
      </w:r>
      <w:r w:rsidR="00AD6B38">
        <w:t xml:space="preserve">: </w:t>
      </w:r>
      <w:r>
        <w:t xml:space="preserve">This cultivar is 8 ft. tall by </w:t>
      </w:r>
      <w:r w:rsidR="00AD6B38">
        <w:t>10</w:t>
      </w:r>
      <w:r>
        <w:t xml:space="preserve"> ft</w:t>
      </w:r>
      <w:r w:rsidR="00AD6B38">
        <w:t xml:space="preserve">. </w:t>
      </w:r>
      <w:r>
        <w:t>wide with g</w:t>
      </w:r>
      <w:r w:rsidR="00AD6B38">
        <w:t>rey-green foliage</w:t>
      </w:r>
      <w:r>
        <w:t xml:space="preserve"> and reddish twigs and does well in partial shade (Theodore Payne, 2014)</w:t>
      </w:r>
      <w:r w:rsidR="00AD6B38">
        <w:t>.</w:t>
      </w:r>
      <w:r w:rsidR="00D028C9">
        <w:rPr>
          <w:i/>
        </w:rPr>
        <w:t xml:space="preserve"> </w:t>
      </w:r>
      <w:r w:rsidR="00DA3942" w:rsidRPr="00916E7F">
        <w:rPr>
          <w:i/>
        </w:rPr>
        <w:t>Frangula californica</w:t>
      </w:r>
      <w:r w:rsidR="00DA3942" w:rsidRPr="005153FA">
        <w:t xml:space="preserve"> </w:t>
      </w:r>
      <w:r w:rsidR="00DA3942">
        <w:t>‘</w:t>
      </w:r>
      <w:r w:rsidR="00DA3942" w:rsidRPr="00180150">
        <w:rPr>
          <w:u w:val="single"/>
        </w:rPr>
        <w:t>Eve case</w:t>
      </w:r>
      <w:r w:rsidR="00DA3942">
        <w:rPr>
          <w:u w:val="single"/>
        </w:rPr>
        <w:t>’</w:t>
      </w:r>
      <w:r w:rsidR="00DA3942">
        <w:t xml:space="preserve">: This is a compact form growing 5-8 ft. tall with a similar width. The size </w:t>
      </w:r>
      <w:r w:rsidR="00607B02">
        <w:t xml:space="preserve">is </w:t>
      </w:r>
      <w:r w:rsidR="00DA3942">
        <w:t xml:space="preserve">maintained by </w:t>
      </w:r>
      <w:r w:rsidR="0052378A">
        <w:t>pruning</w:t>
      </w:r>
      <w:r w:rsidR="00DA3942">
        <w:t>. Introduced by the Saratoga Horticultural Foundation as a result of selection from the “Seaview” parent cultivar.</w:t>
      </w:r>
      <w:r w:rsidR="00DA3942" w:rsidRPr="00515A68">
        <w:t xml:space="preserve"> </w:t>
      </w:r>
      <w:r w:rsidR="00DA3942">
        <w:t>(San Marcos Growers, 1996)</w:t>
      </w:r>
      <w:r w:rsidR="00DA3942" w:rsidRPr="00AA4F80">
        <w:t>.</w:t>
      </w:r>
      <w:r w:rsidR="00D028C9">
        <w:rPr>
          <w:i/>
        </w:rPr>
        <w:t xml:space="preserve"> </w:t>
      </w:r>
      <w:r w:rsidR="00515A68" w:rsidRPr="00916E7F">
        <w:rPr>
          <w:i/>
        </w:rPr>
        <w:t>Frangula californica</w:t>
      </w:r>
      <w:r w:rsidR="00515A68" w:rsidRPr="005153FA">
        <w:t xml:space="preserve"> </w:t>
      </w:r>
      <w:r w:rsidR="00515A68">
        <w:t>‘</w:t>
      </w:r>
      <w:r w:rsidR="00AD6B38" w:rsidRPr="00180150">
        <w:rPr>
          <w:u w:val="single"/>
        </w:rPr>
        <w:t>Leatherleaf</w:t>
      </w:r>
      <w:r w:rsidR="00515A68">
        <w:rPr>
          <w:u w:val="single"/>
        </w:rPr>
        <w:t>’</w:t>
      </w:r>
      <w:r w:rsidR="00AD6B38">
        <w:t xml:space="preserve">: </w:t>
      </w:r>
      <w:r>
        <w:t>A</w:t>
      </w:r>
      <w:r w:rsidR="00515A68">
        <w:t xml:space="preserve"> compact cultivar growing no more than 8 feet tall and wide, although usually not more that 5 to 6 ft. </w:t>
      </w:r>
      <w:r w:rsidR="00AD6B38">
        <w:t>Darker leaves than other varieties, giving them a leathery appearance.</w:t>
      </w:r>
      <w:r w:rsidR="00515A68" w:rsidRPr="00515A68">
        <w:rPr>
          <w:rFonts w:ascii="Arial" w:hAnsi="Arial" w:cs="Arial"/>
          <w:color w:val="333333"/>
        </w:rPr>
        <w:t xml:space="preserve"> </w:t>
      </w:r>
      <w:r w:rsidR="00515A68" w:rsidRPr="00515A68">
        <w:t xml:space="preserve">This plant was introduced by the UC Berkeley Botanic Garden from a selection made by Roger </w:t>
      </w:r>
      <w:proofErr w:type="spellStart"/>
      <w:r w:rsidR="00515A68" w:rsidRPr="00515A68">
        <w:t>Raiche</w:t>
      </w:r>
      <w:proofErr w:type="spellEnd"/>
      <w:r w:rsidR="00515A68" w:rsidRPr="00515A68">
        <w:t xml:space="preserve"> from </w:t>
      </w:r>
      <w:proofErr w:type="spellStart"/>
      <w:r w:rsidR="00515A68" w:rsidRPr="00515A68">
        <w:t>Montara</w:t>
      </w:r>
      <w:proofErr w:type="spellEnd"/>
      <w:r w:rsidR="00515A68" w:rsidRPr="00515A68">
        <w:t xml:space="preserve"> Mountain on a northern spur of the Santa Cruz Mountains near San Mateo. </w:t>
      </w:r>
      <w:r w:rsidR="00BD600E">
        <w:t>(San Marcos Growers, 1996)</w:t>
      </w:r>
      <w:r w:rsidR="00BD600E" w:rsidRPr="00AA4F80">
        <w:t>.</w:t>
      </w:r>
      <w:r w:rsidR="00AD6B38" w:rsidRPr="00515A68">
        <w:t xml:space="preserve"> </w:t>
      </w:r>
      <w:r w:rsidR="00515A68" w:rsidRPr="00916E7F">
        <w:rPr>
          <w:i/>
        </w:rPr>
        <w:t>Frangula californica</w:t>
      </w:r>
      <w:r w:rsidR="00515A68" w:rsidRPr="005153FA">
        <w:t xml:space="preserve"> </w:t>
      </w:r>
      <w:r w:rsidR="00515A68">
        <w:t>‘</w:t>
      </w:r>
      <w:r w:rsidR="00AD6B38" w:rsidRPr="00180150">
        <w:rPr>
          <w:u w:val="single"/>
        </w:rPr>
        <w:t>Little Sur</w:t>
      </w:r>
      <w:r w:rsidR="00515A68">
        <w:rPr>
          <w:u w:val="single"/>
        </w:rPr>
        <w:t>’</w:t>
      </w:r>
      <w:r w:rsidR="00AD6B38">
        <w:t xml:space="preserve">: </w:t>
      </w:r>
      <w:r>
        <w:t xml:space="preserve">This cultivar is small and compact just 3-4 ft. </w:t>
      </w:r>
      <w:r w:rsidR="00AD6B38">
        <w:t xml:space="preserve">tall </w:t>
      </w:r>
      <w:r>
        <w:t xml:space="preserve">and wide with </w:t>
      </w:r>
      <w:r w:rsidR="00AD6B38">
        <w:t>dark green foliage</w:t>
      </w:r>
      <w:r>
        <w:t xml:space="preserve"> (Theodore Payne, 2014).</w:t>
      </w:r>
    </w:p>
    <w:p w14:paraId="58741C37" w14:textId="6BC0F501" w:rsidR="00AD6B38" w:rsidRPr="00DA3942" w:rsidRDefault="00515A68" w:rsidP="00515A68">
      <w:pPr>
        <w:pStyle w:val="BodytextNRCS"/>
      </w:pPr>
      <w:r w:rsidRPr="00916E7F">
        <w:rPr>
          <w:i/>
        </w:rPr>
        <w:t>Frangula californica</w:t>
      </w:r>
      <w:r w:rsidRPr="005153FA">
        <w:t xml:space="preserve"> </w:t>
      </w:r>
      <w:r>
        <w:t>‘</w:t>
      </w:r>
      <w:r w:rsidR="00AD6B38" w:rsidRPr="00180150">
        <w:rPr>
          <w:u w:val="single"/>
        </w:rPr>
        <w:t>Mound San Bruno</w:t>
      </w:r>
      <w:r>
        <w:rPr>
          <w:u w:val="single"/>
        </w:rPr>
        <w:t>’</w:t>
      </w:r>
      <w:r w:rsidR="00AD6B38">
        <w:t xml:space="preserve">: </w:t>
      </w:r>
      <w:r w:rsidR="00AD6B38" w:rsidRPr="00DA3942">
        <w:t>More compact than other varieties and grows</w:t>
      </w:r>
      <w:r w:rsidR="009239DD" w:rsidRPr="00DA3942">
        <w:t xml:space="preserve"> only 4-6 ft. tall and</w:t>
      </w:r>
      <w:r w:rsidR="00AD6B38" w:rsidRPr="00DA3942">
        <w:t xml:space="preserve"> twice as wide</w:t>
      </w:r>
      <w:r w:rsidR="0052378A" w:rsidRPr="00DA3942">
        <w:t>.</w:t>
      </w:r>
      <w:r w:rsidR="009239DD" w:rsidRPr="00DA3942">
        <w:t xml:space="preserve"> This selection was made by Roger </w:t>
      </w:r>
      <w:proofErr w:type="spellStart"/>
      <w:r w:rsidR="009239DD" w:rsidRPr="00DA3942">
        <w:t>Raiche</w:t>
      </w:r>
      <w:proofErr w:type="spellEnd"/>
      <w:r w:rsidR="009239DD" w:rsidRPr="00DA3942">
        <w:t xml:space="preserve"> from plants growing on San Bruno Mountain, on the Central California Coast south of San Francisco (San Marcos Growers, 1996). </w:t>
      </w:r>
    </w:p>
    <w:p w14:paraId="796B40BF" w14:textId="77777777" w:rsidR="0097315B" w:rsidRDefault="0097315B" w:rsidP="0097315B">
      <w:pPr>
        <w:pStyle w:val="NRCSBodyText"/>
        <w:rPr>
          <w:b/>
          <w:bCs/>
        </w:rPr>
      </w:pPr>
      <w:r>
        <w:t>Cultivars should be selected based on the local climate, resistance to local pests, and intended use. Consult with your local land grant university, local extension or local USDA NRCS office for recommendations on adapted cultivars for use in your area</w:t>
      </w:r>
      <w:r>
        <w:rPr>
          <w:b/>
          <w:bCs/>
        </w:rPr>
        <w:t>.</w:t>
      </w:r>
    </w:p>
    <w:p w14:paraId="229FC644" w14:textId="77777777" w:rsidR="0097315B" w:rsidRDefault="0097315B" w:rsidP="0097315B">
      <w:pPr>
        <w:pStyle w:val="NRCSBodyText"/>
      </w:pPr>
    </w:p>
    <w:p w14:paraId="6685E150" w14:textId="77777777" w:rsidR="0016153D" w:rsidRPr="0097315B" w:rsidRDefault="00651E47" w:rsidP="0097315B">
      <w:pPr>
        <w:pStyle w:val="NRCSBodyText"/>
        <w:rPr>
          <w:b/>
        </w:rPr>
      </w:pPr>
      <w:r w:rsidRPr="0097315B">
        <w:rPr>
          <w:b/>
        </w:rPr>
        <w:t>Literature Cited</w:t>
      </w:r>
    </w:p>
    <w:p w14:paraId="3921A642" w14:textId="3959C09A" w:rsidR="00AD6B38" w:rsidRPr="00F319EC" w:rsidRDefault="00AD6B38" w:rsidP="00AD6B38">
      <w:pPr>
        <w:pStyle w:val="BodytextNRCS"/>
        <w:ind w:left="360" w:hanging="360"/>
      </w:pPr>
      <w:bookmarkStart w:id="9" w:name="lit"/>
      <w:bookmarkEnd w:id="8"/>
      <w:r w:rsidRPr="00F319EC">
        <w:t>Bocek B. 1982</w:t>
      </w:r>
      <w:r w:rsidR="00607B02" w:rsidRPr="00F319EC">
        <w:t xml:space="preserve">. </w:t>
      </w:r>
      <w:r w:rsidRPr="00F319EC">
        <w:t>Ethnobotany of the Costanoan Indians, California, based on collections by John P. Harrington</w:t>
      </w:r>
      <w:r w:rsidR="00607B02" w:rsidRPr="00F319EC">
        <w:t xml:space="preserve">. </w:t>
      </w:r>
      <w:r w:rsidRPr="00F319EC">
        <w:t>Economic Botany. 38(2):240-55.</w:t>
      </w:r>
    </w:p>
    <w:p w14:paraId="5AF416E7" w14:textId="77777777" w:rsidR="00AD6B38" w:rsidRPr="00F319EC" w:rsidRDefault="00257185" w:rsidP="00AD6B38">
      <w:pPr>
        <w:pStyle w:val="BodytextNRCS"/>
        <w:ind w:left="360" w:hanging="360"/>
      </w:pPr>
      <w:r w:rsidRPr="00F319EC">
        <w:t>Calflora,</w:t>
      </w:r>
      <w:r w:rsidR="00AD6B38" w:rsidRPr="00F319EC">
        <w:t xml:space="preserve"> </w:t>
      </w:r>
      <w:r w:rsidRPr="00F319EC">
        <w:rPr>
          <w:iCs/>
          <w:lang w:val="en"/>
        </w:rPr>
        <w:t xml:space="preserve">1997: </w:t>
      </w:r>
      <w:r w:rsidRPr="00F319EC">
        <w:rPr>
          <w:lang w:val="en"/>
        </w:rPr>
        <w:t>Consortium of California Herbaria, Berkeley CA</w:t>
      </w:r>
      <w:r w:rsidRPr="00F319EC">
        <w:t xml:space="preserve"> http://www.calflora.org/cgi-bin/species_query.cgi?where-calrecnum=10902 </w:t>
      </w:r>
      <w:r w:rsidR="00AD6B38" w:rsidRPr="00F319EC">
        <w:t>(accessed 25 August 2015</w:t>
      </w:r>
      <w:r w:rsidRPr="00F319EC">
        <w:t>; verified August 3, 2016</w:t>
      </w:r>
      <w:r w:rsidR="00AD6B38" w:rsidRPr="00F319EC">
        <w:t>).</w:t>
      </w:r>
    </w:p>
    <w:p w14:paraId="611F8F75" w14:textId="77777777" w:rsidR="00AD6B38" w:rsidRPr="00F319EC" w:rsidRDefault="00AD6B38" w:rsidP="00AD6B38">
      <w:pPr>
        <w:pStyle w:val="BodytextNRCS"/>
        <w:ind w:left="360" w:hanging="360"/>
      </w:pPr>
      <w:r w:rsidRPr="00F319EC">
        <w:t>Carranza M.G.</w:t>
      </w:r>
      <w:r w:rsidR="0052378A" w:rsidRPr="00F319EC">
        <w:t>, M.B. Sevigny, D. Banerjee, and L. Fox-</w:t>
      </w:r>
      <w:proofErr w:type="spellStart"/>
      <w:r w:rsidR="0052378A" w:rsidRPr="00F319EC">
        <w:t>Cubley</w:t>
      </w:r>
      <w:proofErr w:type="spellEnd"/>
      <w:r w:rsidRPr="00F319EC">
        <w:t xml:space="preserve">. 2015. Antibacterial activity of native California medicinal plant extracts isolated from </w:t>
      </w:r>
      <w:r w:rsidRPr="00F319EC">
        <w:rPr>
          <w:i/>
        </w:rPr>
        <w:t>Rhamnus californica</w:t>
      </w:r>
      <w:r w:rsidRPr="00F319EC">
        <w:t xml:space="preserve"> and </w:t>
      </w:r>
      <w:proofErr w:type="spellStart"/>
      <w:r w:rsidRPr="00F319EC">
        <w:rPr>
          <w:i/>
        </w:rPr>
        <w:t>Umbellularia</w:t>
      </w:r>
      <w:proofErr w:type="spellEnd"/>
      <w:r w:rsidRPr="00F319EC">
        <w:rPr>
          <w:i/>
        </w:rPr>
        <w:t xml:space="preserve"> californica</w:t>
      </w:r>
      <w:r w:rsidRPr="00F319EC">
        <w:t>. Annals of Clinical Microbiology and Antimicrobials. 14:29.</w:t>
      </w:r>
    </w:p>
    <w:p w14:paraId="12CF58CB" w14:textId="433EB79A" w:rsidR="00AD6B38" w:rsidRPr="00F319EC" w:rsidRDefault="00AD6B38" w:rsidP="00AD6B38">
      <w:pPr>
        <w:pStyle w:val="BodytextNRCS"/>
        <w:ind w:left="360" w:hanging="360"/>
      </w:pPr>
      <w:r w:rsidRPr="00F319EC">
        <w:t>Chestnut V.K. 1902</w:t>
      </w:r>
      <w:r w:rsidR="00607B02" w:rsidRPr="00F319EC">
        <w:t xml:space="preserve">. </w:t>
      </w:r>
      <w:r w:rsidRPr="00F319EC">
        <w:t>Plants used by the Indians of Mendocino County, California. US National Herbarium Contributions. 7:295-408.</w:t>
      </w:r>
    </w:p>
    <w:p w14:paraId="378E1CB1" w14:textId="77777777" w:rsidR="00F641FC" w:rsidRPr="00F319EC" w:rsidRDefault="00F641FC" w:rsidP="00F319EC">
      <w:pPr>
        <w:pStyle w:val="BodyText"/>
        <w:ind w:left="720" w:hanging="720"/>
        <w:rPr>
          <w:rFonts w:cs="Times New Roman"/>
          <w:bCs/>
        </w:rPr>
      </w:pPr>
      <w:r w:rsidRPr="00F319EC">
        <w:rPr>
          <w:rFonts w:cs="Times New Roman"/>
        </w:rPr>
        <w:t xml:space="preserve">ESNERR 2001. </w:t>
      </w:r>
      <w:r w:rsidRPr="00F319EC">
        <w:rPr>
          <w:rFonts w:cs="Times New Roman"/>
          <w:bCs/>
        </w:rPr>
        <w:t xml:space="preserve">Native Species Planting Guide for the Elkhorn Slough National Estuarine Research Reserve. </w:t>
      </w:r>
    </w:p>
    <w:p w14:paraId="61EF8DF0" w14:textId="77777777" w:rsidR="00AD6B38" w:rsidRPr="00F319EC" w:rsidRDefault="00F641FC" w:rsidP="00F319EC">
      <w:pPr>
        <w:pStyle w:val="BodyText"/>
        <w:ind w:left="0" w:firstLine="720"/>
      </w:pPr>
      <w:r w:rsidRPr="00F319EC">
        <w:rPr>
          <w:rFonts w:cs="Times New Roman"/>
        </w:rPr>
        <w:t xml:space="preserve">www.elkhornslough.org/habitat-restoration/native_plants.pdf (accessed </w:t>
      </w:r>
      <w:r w:rsidR="00AD6B38" w:rsidRPr="00F319EC">
        <w:t>25 August 2015</w:t>
      </w:r>
      <w:r w:rsidR="00CC7031" w:rsidRPr="00F319EC">
        <w:t>, verified 3 August, 2016</w:t>
      </w:r>
      <w:r w:rsidR="00AD6B38" w:rsidRPr="00F319EC">
        <w:t>).</w:t>
      </w:r>
    </w:p>
    <w:p w14:paraId="3E250FA6" w14:textId="77777777" w:rsidR="00F34344" w:rsidRPr="00F319EC" w:rsidRDefault="00AD6B38" w:rsidP="00F34344">
      <w:pPr>
        <w:pStyle w:val="BodytextNRCS"/>
        <w:ind w:left="360" w:hanging="360"/>
      </w:pPr>
      <w:r w:rsidRPr="00F319EC">
        <w:t xml:space="preserve">Kramer N. 2008. </w:t>
      </w:r>
      <w:r w:rsidRPr="00F319EC">
        <w:rPr>
          <w:i/>
        </w:rPr>
        <w:t>Frangula californica ssp. californica</w:t>
      </w:r>
      <w:r w:rsidRPr="00F319EC">
        <w:t xml:space="preserve">; </w:t>
      </w:r>
      <w:r w:rsidR="0052378A" w:rsidRPr="00F319EC">
        <w:t>C</w:t>
      </w:r>
      <w:r w:rsidRPr="00F319EC">
        <w:t>alifornia</w:t>
      </w:r>
      <w:r w:rsidR="0052378A" w:rsidRPr="00F319EC">
        <w:t xml:space="preserve"> </w:t>
      </w:r>
      <w:r w:rsidRPr="00F319EC">
        <w:t>coffeeberry</w:t>
      </w:r>
      <w:r w:rsidR="0052378A" w:rsidRPr="00F319EC">
        <w:t xml:space="preserve"> </w:t>
      </w:r>
      <w:r w:rsidRPr="00F319EC">
        <w:t>http://calphotos.berkeley.edu/cgi/img_query?enlarge=0000+0000+0408+0032 (accessed 1 September 2015).</w:t>
      </w:r>
    </w:p>
    <w:p w14:paraId="2ED61684" w14:textId="77777777" w:rsidR="00F34344" w:rsidRPr="00F319EC" w:rsidRDefault="00F34344" w:rsidP="00F34344">
      <w:pPr>
        <w:pStyle w:val="BodytextNRCS"/>
        <w:ind w:left="360" w:hanging="360"/>
      </w:pPr>
      <w:r w:rsidRPr="00F319EC">
        <w:t xml:space="preserve">McMurray, Nancy E. 1990. </w:t>
      </w:r>
      <w:r w:rsidRPr="00F319EC">
        <w:rPr>
          <w:i/>
        </w:rPr>
        <w:t>Frangula californica</w:t>
      </w:r>
      <w:r w:rsidRPr="00F319EC">
        <w:t>. In: Fire Effects Information System, [Online].U.S. Department of Agriculture, Forest Service, Rocky Mountain Research Station, Fire Sciences Laboratory (Producer). Available: http://www.fs.fed.us/database/feis/plants/shrub/fracal (Accessed: August 2, 2016,).</w:t>
      </w:r>
    </w:p>
    <w:p w14:paraId="662A9D2B" w14:textId="77777777" w:rsidR="00EA11B8" w:rsidRPr="00F319EC" w:rsidRDefault="00EA11B8" w:rsidP="00EA11B8">
      <w:pPr>
        <w:pStyle w:val="NRCSInstructionComment"/>
        <w:ind w:left="360" w:hanging="360"/>
        <w:rPr>
          <w:i w:val="0"/>
          <w:lang w:val="en"/>
        </w:rPr>
      </w:pPr>
      <w:r w:rsidRPr="00F319EC">
        <w:rPr>
          <w:i w:val="0"/>
          <w:lang w:val="en"/>
        </w:rPr>
        <w:t>Ladybird Johnson Native Plant Database, 1982. The Ladybird Johnson Wildflower Center: The University of Texas, Austin, http://www.wildflower.org/plants/result.php?id_plant=EPCAA (Accessed 25 August, 2015; verified 25 July. 2016).</w:t>
      </w:r>
    </w:p>
    <w:p w14:paraId="0BDC64F3" w14:textId="77777777" w:rsidR="00AD6B38" w:rsidRPr="00F319EC" w:rsidRDefault="00AD6B38" w:rsidP="00AD6B38">
      <w:pPr>
        <w:pStyle w:val="BodytextNRCS"/>
        <w:ind w:left="360" w:hanging="360"/>
      </w:pPr>
      <w:proofErr w:type="spellStart"/>
      <w:r w:rsidRPr="00F319EC">
        <w:t>Pawek</w:t>
      </w:r>
      <w:proofErr w:type="spellEnd"/>
      <w:r w:rsidRPr="00F319EC">
        <w:t xml:space="preserve"> J. 2012. </w:t>
      </w:r>
      <w:r w:rsidRPr="00F319EC">
        <w:rPr>
          <w:i/>
        </w:rPr>
        <w:t>Frangula californica</w:t>
      </w:r>
      <w:r w:rsidRPr="00F319EC">
        <w:t>; California coffeeberry.</w:t>
      </w:r>
      <w:r w:rsidR="00DA3942" w:rsidRPr="00F319EC">
        <w:t xml:space="preserve"> </w:t>
      </w:r>
      <w:r w:rsidRPr="00F319EC">
        <w:t>http://calphotos.berkeley.edu/cgi/img_query?enlarge=0000+0000+0912+0516 (accessed 1 September 2015).</w:t>
      </w:r>
    </w:p>
    <w:p w14:paraId="21196817" w14:textId="59F790C6" w:rsidR="00AD6B38" w:rsidRPr="00F319EC" w:rsidRDefault="00AD6B38" w:rsidP="00AD6B38">
      <w:pPr>
        <w:pStyle w:val="BodytextNRCS"/>
        <w:ind w:left="360" w:hanging="360"/>
      </w:pPr>
      <w:r w:rsidRPr="00F319EC">
        <w:t>Sawyer J.O. Jr</w:t>
      </w:r>
      <w:r w:rsidR="00607B02" w:rsidRPr="00F319EC">
        <w:t xml:space="preserve">. </w:t>
      </w:r>
      <w:r w:rsidRPr="00F319EC">
        <w:t>2012.  “</w:t>
      </w:r>
      <w:r w:rsidRPr="00F319EC">
        <w:rPr>
          <w:i/>
        </w:rPr>
        <w:t>Rhamnaceae</w:t>
      </w:r>
      <w:r w:rsidRPr="00F319EC">
        <w:t>, Buckthorn family”</w:t>
      </w:r>
      <w:r w:rsidR="00607B02" w:rsidRPr="00F319EC">
        <w:t xml:space="preserve">. </w:t>
      </w:r>
      <w:r w:rsidRPr="00F319EC">
        <w:t>The Jepson Manual: vascular plants of California, Second Edition</w:t>
      </w:r>
      <w:r w:rsidR="00607B02" w:rsidRPr="00F319EC">
        <w:t xml:space="preserve">. </w:t>
      </w:r>
      <w:r w:rsidRPr="00F319EC">
        <w:t>University of California Press</w:t>
      </w:r>
      <w:r w:rsidR="00607B02" w:rsidRPr="00F319EC">
        <w:t xml:space="preserve">. </w:t>
      </w:r>
      <w:r w:rsidRPr="00F319EC">
        <w:t>Berkley, CA</w:t>
      </w:r>
      <w:r w:rsidR="00607B02" w:rsidRPr="00F319EC">
        <w:t xml:space="preserve">. </w:t>
      </w:r>
      <w:r w:rsidRPr="00F319EC">
        <w:t>Pp. 1163-1164.</w:t>
      </w:r>
    </w:p>
    <w:p w14:paraId="66BAFB77" w14:textId="77777777" w:rsidR="00B62EE8" w:rsidRPr="00F319EC" w:rsidRDefault="00B62EE8" w:rsidP="00AD6B38">
      <w:pPr>
        <w:pStyle w:val="BodytextNRCS"/>
        <w:ind w:left="360" w:hanging="360"/>
      </w:pPr>
      <w:r w:rsidRPr="00F319EC">
        <w:t xml:space="preserve">Sawyer, J. O. Jr. 2016. </w:t>
      </w:r>
      <w:r w:rsidRPr="00F319EC">
        <w:rPr>
          <w:i/>
          <w:iCs/>
        </w:rPr>
        <w:t>Frangula californica</w:t>
      </w:r>
      <w:r w:rsidRPr="00F319EC">
        <w:t xml:space="preserve">, in Jepson Flora Project (eds.) </w:t>
      </w:r>
      <w:r w:rsidRPr="00F319EC">
        <w:rPr>
          <w:rStyle w:val="Emphasis"/>
        </w:rPr>
        <w:t xml:space="preserve">Jepson </w:t>
      </w:r>
      <w:proofErr w:type="spellStart"/>
      <w:r w:rsidRPr="00F319EC">
        <w:rPr>
          <w:rStyle w:val="Emphasis"/>
        </w:rPr>
        <w:t>eFlora</w:t>
      </w:r>
      <w:proofErr w:type="spellEnd"/>
      <w:r w:rsidRPr="00F319EC">
        <w:t>, http://ucjeps.berkeley.edu/cgi-bin/get_IJM.pl?tid=26041, (accessed on August 03, 2016)</w:t>
      </w:r>
    </w:p>
    <w:p w14:paraId="2E4DFE84" w14:textId="77777777" w:rsidR="00BD600E" w:rsidRPr="00F319EC" w:rsidRDefault="00BD600E" w:rsidP="00BD600E">
      <w:pPr>
        <w:pStyle w:val="NRCSInstructionComment"/>
        <w:ind w:left="360" w:hanging="360"/>
        <w:rPr>
          <w:i w:val="0"/>
        </w:rPr>
      </w:pPr>
      <w:r w:rsidRPr="00F319EC">
        <w:rPr>
          <w:i w:val="0"/>
        </w:rPr>
        <w:t>San Marcos Growers, 1996. http://www.smgrowers.com/search/basesearch.asp?strSearchText=Epilobium&amp;x=0&amp;y=0</w:t>
      </w:r>
      <w:r w:rsidRPr="00F319EC">
        <w:rPr>
          <w:i w:val="0"/>
          <w:lang w:val="en"/>
        </w:rPr>
        <w:t>/</w:t>
      </w:r>
      <w:r w:rsidRPr="00F319EC">
        <w:rPr>
          <w:i w:val="0"/>
        </w:rPr>
        <w:t xml:space="preserve">    Santa Barbara, CA (accessed 25 July. 2016).</w:t>
      </w:r>
    </w:p>
    <w:p w14:paraId="0129D238" w14:textId="77777777" w:rsidR="003613BF" w:rsidRPr="00F319EC" w:rsidRDefault="003613BF" w:rsidP="003613BF">
      <w:pPr>
        <w:pStyle w:val="NRCSInstructionComment"/>
        <w:ind w:left="360" w:hanging="360"/>
        <w:rPr>
          <w:i w:val="0"/>
          <w:lang w:val="en"/>
        </w:rPr>
      </w:pPr>
      <w:r w:rsidRPr="00F319EC">
        <w:rPr>
          <w:i w:val="0"/>
          <w:lang w:val="en"/>
        </w:rPr>
        <w:t>Theodore Payne Foundation for Wild Flowers and Native Plants. 2014. Sun Valley, CA http://theodorepayne.org/</w:t>
      </w:r>
      <w:r w:rsidRPr="00F319EC">
        <w:rPr>
          <w:i w:val="0"/>
        </w:rPr>
        <w:t xml:space="preserve"> (accessed 25 July. 2016).</w:t>
      </w:r>
    </w:p>
    <w:p w14:paraId="3C724DAA" w14:textId="25CDACEA" w:rsidR="00AD6B38" w:rsidRPr="00F319EC" w:rsidRDefault="00AD6B38" w:rsidP="00AD6B38">
      <w:pPr>
        <w:pStyle w:val="BodytextNRCS"/>
        <w:ind w:left="360" w:hanging="360"/>
      </w:pPr>
      <w:r w:rsidRPr="00F319EC">
        <w:t>Timbrook J. 2007</w:t>
      </w:r>
      <w:r w:rsidR="00607B02" w:rsidRPr="00F319EC">
        <w:t xml:space="preserve">. </w:t>
      </w:r>
      <w:r w:rsidRPr="00F319EC">
        <w:t>Chumash ethnobotany: plant knowledge among the Chumash people of southern California</w:t>
      </w:r>
      <w:r w:rsidR="00607B02" w:rsidRPr="00F319EC">
        <w:t xml:space="preserve">. </w:t>
      </w:r>
      <w:r w:rsidRPr="00F319EC">
        <w:t>Heyday Books, Berkley, CA. p. 164</w:t>
      </w:r>
    </w:p>
    <w:p w14:paraId="081A49C1" w14:textId="77777777" w:rsidR="00AD6B38" w:rsidRPr="00F319EC" w:rsidRDefault="00AD6B38" w:rsidP="00AD6B38">
      <w:pPr>
        <w:pStyle w:val="BodytextNRCS"/>
        <w:ind w:left="360" w:hanging="360"/>
      </w:pPr>
      <w:proofErr w:type="spellStart"/>
      <w:r w:rsidRPr="00F319EC">
        <w:t>Tropicos</w:t>
      </w:r>
      <w:proofErr w:type="spellEnd"/>
      <w:r w:rsidRPr="00F319EC">
        <w:t xml:space="preserve">. 2015. </w:t>
      </w:r>
      <w:r w:rsidRPr="00F319EC">
        <w:rPr>
          <w:i/>
        </w:rPr>
        <w:t>Frangula californica</w:t>
      </w:r>
      <w:r w:rsidR="00DA3942" w:rsidRPr="00F319EC">
        <w:t xml:space="preserve">. Missouri Botanical </w:t>
      </w:r>
      <w:r w:rsidRPr="00F319EC">
        <w:t>Gar</w:t>
      </w:r>
      <w:r w:rsidR="00DA3942" w:rsidRPr="00F319EC">
        <w:t xml:space="preserve">den. </w:t>
      </w:r>
      <w:r w:rsidRPr="00F319EC">
        <w:t>http://www.tropicos.org/NameSearch.aspx?name=Frangula+californic (accessed 25 August 2015).</w:t>
      </w:r>
    </w:p>
    <w:p w14:paraId="738C2BA1" w14:textId="77777777" w:rsidR="00AD6B38" w:rsidRPr="00F319EC" w:rsidRDefault="00AD6B38" w:rsidP="00AD6B38">
      <w:pPr>
        <w:pStyle w:val="BodytextNRCS"/>
        <w:ind w:left="360" w:hanging="360"/>
      </w:pPr>
      <w:r w:rsidRPr="00F319EC">
        <w:t>USDA-ARS, National Genetic Resources Program. Germplasm Resources Information Network (GRI</w:t>
      </w:r>
      <w:r w:rsidR="00AA3E53" w:rsidRPr="00F319EC">
        <w:t xml:space="preserve">N). </w:t>
      </w:r>
      <w:r w:rsidRPr="00F319EC">
        <w:t>http://www.ars</w:t>
      </w:r>
      <w:r w:rsidRPr="00F319EC">
        <w:noBreakHyphen/>
        <w:t>grin.gov/cgi</w:t>
      </w:r>
      <w:r w:rsidRPr="00F319EC">
        <w:noBreakHyphen/>
        <w:t>bin/npgs/html/taxon.pl?403162 (accessed 25 August 2015).</w:t>
      </w:r>
    </w:p>
    <w:p w14:paraId="6372BA5E" w14:textId="5E6F66EC" w:rsidR="00AD6B38" w:rsidRPr="00F319EC" w:rsidRDefault="00AD6B38" w:rsidP="00AD6B38">
      <w:pPr>
        <w:pStyle w:val="BodytextNRCS"/>
        <w:ind w:left="360" w:hanging="360"/>
      </w:pPr>
      <w:r w:rsidRPr="00F319EC">
        <w:t>USDA-NRCS</w:t>
      </w:r>
      <w:r w:rsidR="00607B02" w:rsidRPr="00F319EC">
        <w:t xml:space="preserve">. </w:t>
      </w:r>
      <w:r w:rsidRPr="00F319EC">
        <w:t xml:space="preserve">PLANTS National Database Reports, Plant Profile: </w:t>
      </w:r>
      <w:r w:rsidRPr="00F319EC">
        <w:rPr>
          <w:i/>
        </w:rPr>
        <w:t>Frangula californica</w:t>
      </w:r>
      <w:r w:rsidRPr="00F319EC">
        <w:t xml:space="preserve"> (</w:t>
      </w:r>
      <w:proofErr w:type="spellStart"/>
      <w:r w:rsidRPr="00F319EC">
        <w:t>Eschsch</w:t>
      </w:r>
      <w:proofErr w:type="spellEnd"/>
      <w:r w:rsidRPr="00F319EC">
        <w:t>.)</w:t>
      </w:r>
      <w:r w:rsidR="009239DD" w:rsidRPr="00F319EC">
        <w:t xml:space="preserve"> A. Gray, California buckthorn. </w:t>
      </w:r>
      <w:r w:rsidRPr="00F319EC">
        <w:t>http://plants.usda.gov/core/profile?symbol=FRCA12 (accessed 25 August 2015).</w:t>
      </w:r>
    </w:p>
    <w:p w14:paraId="4364A428" w14:textId="77777777" w:rsidR="00AD6B38" w:rsidRPr="00F319EC" w:rsidRDefault="00AD6B38" w:rsidP="00AD6B38">
      <w:pPr>
        <w:pStyle w:val="BodytextNRCS"/>
        <w:ind w:left="360" w:hanging="360"/>
      </w:pPr>
      <w:r w:rsidRPr="00F319EC">
        <w:t xml:space="preserve">Watson L. 2007. </w:t>
      </w:r>
      <w:r w:rsidRPr="00F319EC">
        <w:rPr>
          <w:i/>
        </w:rPr>
        <w:t>Frangula californica ssp. tomentella</w:t>
      </w:r>
      <w:r w:rsidR="00EA380D" w:rsidRPr="00F319EC">
        <w:t xml:space="preserve"> </w:t>
      </w:r>
      <w:r w:rsidRPr="00F319EC">
        <w:t>http://calphotos.berkeley.edu/cgi/img_query?enlarge=0000+0000+0507+1254 (accessed 1 September 2015).</w:t>
      </w:r>
    </w:p>
    <w:p w14:paraId="06FA5D9D" w14:textId="77777777" w:rsidR="00AD6B38" w:rsidRPr="00F319EC" w:rsidRDefault="00AD6B38" w:rsidP="00AD6B38">
      <w:pPr>
        <w:pStyle w:val="BodytextNRCS"/>
        <w:ind w:left="360" w:hanging="360"/>
      </w:pPr>
      <w:r w:rsidRPr="00F319EC">
        <w:t xml:space="preserve">Wilson B. 2014. </w:t>
      </w:r>
      <w:r w:rsidRPr="00F319EC">
        <w:rPr>
          <w:i/>
        </w:rPr>
        <w:t>Rhamnus californica</w:t>
      </w:r>
      <w:r w:rsidRPr="00F319EC">
        <w:t xml:space="preserve">, Coffeeberry. Las </w:t>
      </w:r>
      <w:proofErr w:type="spellStart"/>
      <w:r w:rsidRPr="00F319EC">
        <w:t>Pilitas</w:t>
      </w:r>
      <w:proofErr w:type="spellEnd"/>
      <w:r w:rsidRPr="00F319EC">
        <w:t xml:space="preserve"> Nursery. http://www.laspilitas.com/nature-of-california/plants/566--</w:t>
      </w:r>
      <w:proofErr w:type="spellStart"/>
      <w:r w:rsidRPr="00F319EC">
        <w:t>rhamnus</w:t>
      </w:r>
      <w:proofErr w:type="spellEnd"/>
      <w:r w:rsidRPr="00F319EC">
        <w:t>-californica (accessed 25 August 2015).</w:t>
      </w:r>
    </w:p>
    <w:p w14:paraId="4DE603A9" w14:textId="77777777" w:rsidR="00AD6B38" w:rsidRPr="003A16D5" w:rsidRDefault="00AD6B38" w:rsidP="00AD6B38">
      <w:pPr>
        <w:pStyle w:val="BodytextNRCS"/>
        <w:ind w:left="360" w:hanging="360"/>
      </w:pPr>
      <w:r w:rsidRPr="00F319EC">
        <w:t xml:space="preserve">Young B. 2001. Propagation protocol for production of container </w:t>
      </w:r>
      <w:r w:rsidRPr="00F319EC">
        <w:rPr>
          <w:i/>
        </w:rPr>
        <w:t>Frangula californica</w:t>
      </w:r>
      <w:r w:rsidRPr="00F319EC">
        <w:t xml:space="preserve"> Gray </w:t>
      </w:r>
      <w:r w:rsidRPr="00F319EC">
        <w:rPr>
          <w:i/>
        </w:rPr>
        <w:t>californica</w:t>
      </w:r>
      <w:r w:rsidRPr="00F319EC">
        <w:t xml:space="preserve"> plants (</w:t>
      </w:r>
      <w:proofErr w:type="spellStart"/>
      <w:r w:rsidRPr="00F319EC">
        <w:t>Deepot</w:t>
      </w:r>
      <w:proofErr w:type="spellEnd"/>
      <w:r w:rsidRPr="00F319EC">
        <w:t xml:space="preserve"> 40); San Francisco, California.</w:t>
      </w:r>
      <w:r w:rsidR="00AA3E53" w:rsidRPr="00F319EC">
        <w:t xml:space="preserve"> In: Native Plant Network. </w:t>
      </w:r>
      <w:r w:rsidRPr="00F319EC">
        <w:t>http://www.nativeplantnetwork.org (accessed 25 August 2015).</w:t>
      </w:r>
    </w:p>
    <w:p w14:paraId="0C274A02" w14:textId="77777777" w:rsidR="00734616" w:rsidRDefault="00734616" w:rsidP="0016153D">
      <w:pPr>
        <w:pStyle w:val="Heading3"/>
        <w:spacing w:before="0"/>
      </w:pPr>
      <w:bookmarkStart w:id="10" w:name="citation"/>
      <w:bookmarkEnd w:id="9"/>
    </w:p>
    <w:p w14:paraId="5A4ED982" w14:textId="77777777" w:rsidR="0016153D" w:rsidRDefault="0016153D" w:rsidP="0016153D">
      <w:pPr>
        <w:pStyle w:val="Heading3"/>
        <w:spacing w:before="0"/>
      </w:pPr>
      <w:r w:rsidRPr="003A16D5">
        <w:t>Citation</w:t>
      </w:r>
    </w:p>
    <w:p w14:paraId="1DFB4591" w14:textId="77777777" w:rsidR="00AD6B38" w:rsidRDefault="00AD6B38" w:rsidP="00AD6B38">
      <w:pPr>
        <w:pStyle w:val="BodytextNRCS"/>
      </w:pPr>
      <w:bookmarkStart w:id="11" w:name="publish"/>
      <w:bookmarkEnd w:id="10"/>
      <w:r>
        <w:t>Tutka M</w:t>
      </w:r>
      <w:r w:rsidRPr="00A4757D">
        <w:t>.</w:t>
      </w:r>
      <w:r w:rsidRPr="00A4757D">
        <w:rPr>
          <w:spacing w:val="-4"/>
        </w:rPr>
        <w:t xml:space="preserve"> </w:t>
      </w:r>
      <w:r w:rsidRPr="00A4757D">
        <w:t>2015.</w:t>
      </w:r>
      <w:r w:rsidRPr="00A4757D">
        <w:rPr>
          <w:spacing w:val="-8"/>
        </w:rPr>
        <w:t xml:space="preserve"> </w:t>
      </w:r>
      <w:r w:rsidRPr="00A4757D">
        <w:t>Plant</w:t>
      </w:r>
      <w:r w:rsidRPr="00A4757D">
        <w:rPr>
          <w:spacing w:val="-5"/>
        </w:rPr>
        <w:t xml:space="preserve"> </w:t>
      </w:r>
      <w:r w:rsidRPr="00A4757D">
        <w:t>guide</w:t>
      </w:r>
      <w:r w:rsidRPr="00A4757D">
        <w:rPr>
          <w:spacing w:val="-5"/>
        </w:rPr>
        <w:t xml:space="preserve"> </w:t>
      </w:r>
      <w:r w:rsidRPr="00A4757D">
        <w:t>for</w:t>
      </w:r>
      <w:r w:rsidRPr="00A4757D">
        <w:rPr>
          <w:spacing w:val="-5"/>
        </w:rPr>
        <w:t xml:space="preserve"> </w:t>
      </w:r>
      <w:r>
        <w:t>California coffeeberry</w:t>
      </w:r>
      <w:r w:rsidRPr="00A4757D">
        <w:t xml:space="preserve"> </w:t>
      </w:r>
      <w:r w:rsidRPr="00652804">
        <w:rPr>
          <w:i/>
        </w:rPr>
        <w:t>(Frangula californica</w:t>
      </w:r>
      <w:r w:rsidRPr="00A4757D">
        <w:rPr>
          <w:i/>
        </w:rPr>
        <w:t>)</w:t>
      </w:r>
      <w:r w:rsidRPr="00A4757D">
        <w:t>.</w:t>
      </w:r>
      <w:r w:rsidRPr="00A4757D">
        <w:rPr>
          <w:spacing w:val="-11"/>
        </w:rPr>
        <w:t xml:space="preserve"> </w:t>
      </w:r>
      <w:r w:rsidRPr="00A4757D">
        <w:t>USDA-Natural</w:t>
      </w:r>
      <w:r w:rsidRPr="00A4757D">
        <w:rPr>
          <w:spacing w:val="-10"/>
        </w:rPr>
        <w:t xml:space="preserve"> </w:t>
      </w:r>
      <w:r w:rsidRPr="00A4757D">
        <w:t>Resources</w:t>
      </w:r>
      <w:r w:rsidRPr="00A4757D">
        <w:rPr>
          <w:spacing w:val="-12"/>
        </w:rPr>
        <w:t xml:space="preserve"> </w:t>
      </w:r>
      <w:r w:rsidRPr="00A4757D">
        <w:t>Conservation</w:t>
      </w:r>
      <w:r w:rsidRPr="00A4757D">
        <w:rPr>
          <w:spacing w:val="-10"/>
        </w:rPr>
        <w:t xml:space="preserve"> </w:t>
      </w:r>
      <w:r>
        <w:t xml:space="preserve">Service, </w:t>
      </w:r>
      <w:r w:rsidRPr="00A4757D">
        <w:t>Plant</w:t>
      </w:r>
      <w:r w:rsidRPr="00A4757D">
        <w:rPr>
          <w:spacing w:val="-8"/>
        </w:rPr>
        <w:t xml:space="preserve"> </w:t>
      </w:r>
      <w:r w:rsidRPr="00A4757D">
        <w:t>Materials</w:t>
      </w:r>
      <w:r w:rsidRPr="00A4757D">
        <w:rPr>
          <w:spacing w:val="-8"/>
        </w:rPr>
        <w:t xml:space="preserve"> </w:t>
      </w:r>
      <w:r w:rsidRPr="00A4757D">
        <w:t>Center,</w:t>
      </w:r>
      <w:r w:rsidRPr="00A4757D">
        <w:rPr>
          <w:spacing w:val="-6"/>
        </w:rPr>
        <w:t xml:space="preserve"> </w:t>
      </w:r>
      <w:r w:rsidRPr="00A4757D">
        <w:t>Lockeford,</w:t>
      </w:r>
      <w:r w:rsidRPr="00A4757D">
        <w:rPr>
          <w:spacing w:val="-6"/>
        </w:rPr>
        <w:t xml:space="preserve"> </w:t>
      </w:r>
      <w:r w:rsidRPr="00A4757D">
        <w:t>CA.</w:t>
      </w:r>
    </w:p>
    <w:p w14:paraId="4BA89062" w14:textId="77777777" w:rsidR="0016153D" w:rsidRDefault="0016153D" w:rsidP="0016153D">
      <w:pPr>
        <w:pStyle w:val="NRCSBodyText"/>
        <w:spacing w:before="240"/>
      </w:pPr>
      <w:r w:rsidRPr="00F319EC">
        <w:t>Published</w:t>
      </w:r>
      <w:bookmarkEnd w:id="11"/>
      <w:r w:rsidR="00F319EC">
        <w:t>:</w:t>
      </w:r>
      <w:r w:rsidRPr="000E3166">
        <w:t xml:space="preserve"> </w:t>
      </w:r>
      <w:r w:rsidR="0043243A">
        <w:t xml:space="preserve"> </w:t>
      </w:r>
      <w:r w:rsidR="00F319EC">
        <w:t xml:space="preserve"> August 2016</w:t>
      </w:r>
    </w:p>
    <w:p w14:paraId="1CB7EF19" w14:textId="77777777" w:rsidR="00C92661" w:rsidRDefault="00C92661" w:rsidP="00C92661">
      <w:pPr>
        <w:pStyle w:val="NRCSBodyText"/>
      </w:pPr>
    </w:p>
    <w:p w14:paraId="575C5059" w14:textId="77777777" w:rsidR="00D5792C" w:rsidRPr="00967A27" w:rsidRDefault="0016153D" w:rsidP="00F371D6">
      <w:pPr>
        <w:pStyle w:val="BodytextNRCS"/>
        <w:rPr>
          <w:i/>
          <w:sz w:val="16"/>
          <w:szCs w:val="16"/>
        </w:rPr>
      </w:pPr>
      <w:bookmarkStart w:id="12" w:name="edited"/>
      <w:r w:rsidRPr="00F319EC">
        <w:t>Edited:</w:t>
      </w:r>
      <w:bookmarkEnd w:id="12"/>
    </w:p>
    <w:p w14:paraId="0B833E00" w14:textId="77777777" w:rsidR="00C92661" w:rsidRDefault="0016153D" w:rsidP="0016153D">
      <w:pPr>
        <w:pStyle w:val="BodytextNRCS"/>
        <w:spacing w:before="240"/>
      </w:pPr>
      <w:r w:rsidRPr="00E87D06">
        <w:t xml:space="preserve">For more information about this and other plants, please contact your local NRCS field office or Conservation District at </w:t>
      </w:r>
      <w:hyperlink r:id="rId19" w:tgtFrame="_blank" w:tooltip="USDA NRCS Web site" w:history="1">
        <w:r w:rsidRPr="00BC6320">
          <w:rPr>
            <w:rStyle w:val="Hyperlink"/>
          </w:rPr>
          <w:t>http://www.nrcs.usda.gov/</w:t>
        </w:r>
      </w:hyperlink>
      <w:r w:rsidRPr="00E87D06">
        <w:t xml:space="preserve"> and visit the PLANTS Web site at </w:t>
      </w:r>
      <w:hyperlink r:id="rId20" w:tgtFrame="_blank" w:tooltip="PLANTS Web site" w:history="1">
        <w:r w:rsidRPr="00BC6320">
          <w:rPr>
            <w:rStyle w:val="Hyperlink"/>
          </w:rPr>
          <w:t>http://plants.usda.gov/</w:t>
        </w:r>
      </w:hyperlink>
      <w:r w:rsidRPr="00E87D06">
        <w:t xml:space="preserve"> or the </w:t>
      </w:r>
      <w:r w:rsidR="00580F72">
        <w:br/>
      </w:r>
      <w:r w:rsidRPr="00E87D06">
        <w:t>Plant Materials Program Web site</w:t>
      </w:r>
      <w:r w:rsidR="00C92661">
        <w:t>:</w:t>
      </w:r>
    </w:p>
    <w:p w14:paraId="44EE4D68" w14:textId="77777777" w:rsidR="0016153D" w:rsidRPr="00E87D06" w:rsidRDefault="00B92AB0" w:rsidP="00C92661">
      <w:pPr>
        <w:pStyle w:val="BodytextNRCS"/>
      </w:pPr>
      <w:hyperlink r:id="rId21" w:tgtFrame="_blank" w:tooltip="Plant Materials Program Web site" w:history="1">
        <w:r w:rsidR="0016153D" w:rsidRPr="00BC6320">
          <w:rPr>
            <w:rStyle w:val="Hyperlink"/>
          </w:rPr>
          <w:t>http://plant-materials.nrcs.usda.gov</w:t>
        </w:r>
      </w:hyperlink>
      <w:r w:rsidR="0016153D" w:rsidRPr="002C5382">
        <w:rPr>
          <w:rStyle w:val="Hyperlink"/>
        </w:rPr>
        <w:t>.</w:t>
      </w:r>
    </w:p>
    <w:p w14:paraId="051C6C98" w14:textId="77777777" w:rsidR="0016153D" w:rsidRDefault="0016153D" w:rsidP="0016153D">
      <w:pPr>
        <w:pStyle w:val="BodytextNRCS"/>
        <w:spacing w:before="240"/>
      </w:pPr>
      <w:r>
        <w:t>PLANTS is not responsible for the content or availability of other Web sites.</w:t>
      </w:r>
    </w:p>
    <w:p w14:paraId="2E7EC695" w14:textId="77777777" w:rsidR="00155AF0" w:rsidRPr="005C2EE4" w:rsidRDefault="00155AF0" w:rsidP="005C2EE4">
      <w:pPr>
        <w:spacing w:line="240" w:lineRule="auto"/>
        <w:rPr>
          <w:rFonts w:ascii="Times New Roman" w:hAnsi="Times New Roman" w:cs="Times New Roman"/>
        </w:rPr>
      </w:pPr>
    </w:p>
    <w:p w14:paraId="509500EB" w14:textId="77777777"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The U.S. Department of Agriculture (USDA) prohibits discrimination against its customers, employees, and applicants for employment on the bases of race, color, national origin, age, disability, sex, gender identity, religion, reprisal, and where applicable, political beliefs, marital status, familial or parental status, sexual orientation, or all or part of an individual's income is derived from any public assistance program, or protected genetic information in employment or in any program or activity conducted or funded by the Department. (Not all prohibited bases will apply to all programs and/or employment activities.) </w:t>
      </w:r>
    </w:p>
    <w:p w14:paraId="7F511973" w14:textId="77777777" w:rsidR="00677F19" w:rsidRDefault="00677F19" w:rsidP="00677F19">
      <w:pPr>
        <w:spacing w:after="0" w:line="240" w:lineRule="auto"/>
        <w:rPr>
          <w:rFonts w:ascii="Garamond" w:hAnsi="Garamond" w:cs="Arial"/>
          <w:sz w:val="20"/>
          <w:szCs w:val="20"/>
        </w:rPr>
      </w:pPr>
    </w:p>
    <w:p w14:paraId="654A4810" w14:textId="77777777"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If you wish to file an employment complaint, you must contact your agency's </w:t>
      </w:r>
      <w:hyperlink r:id="rId22" w:tgtFrame="extWindow" w:tooltip="Opens in new window." w:history="1">
        <w:r w:rsidRPr="00677F19">
          <w:rPr>
            <w:rStyle w:val="Hyperlink"/>
            <w:rFonts w:ascii="Garamond" w:hAnsi="Garamond" w:cs="Arial"/>
            <w:szCs w:val="20"/>
          </w:rPr>
          <w:t>EEO Counselor</w:t>
        </w:r>
      </w:hyperlink>
      <w:r w:rsidRPr="00677F19">
        <w:rPr>
          <w:rFonts w:ascii="Garamond" w:hAnsi="Garamond" w:cs="Arial"/>
          <w:sz w:val="20"/>
          <w:szCs w:val="20"/>
        </w:rPr>
        <w:t xml:space="preserve"> (PDF) within 45 days of the date of the alleged discriminatory act, event, or in the case of a personnel action. Additional information can be found online at </w:t>
      </w:r>
      <w:hyperlink r:id="rId23" w:tgtFrame="extWindow" w:tooltip="Opens in new window." w:history="1">
        <w:r w:rsidRPr="00677F19">
          <w:rPr>
            <w:rStyle w:val="Hyperlink"/>
            <w:rFonts w:ascii="Garamond" w:hAnsi="Garamond" w:cs="Arial"/>
            <w:szCs w:val="20"/>
          </w:rPr>
          <w:t>http://www.ascr.usda.gov/complaint_filing_file.html</w:t>
        </w:r>
      </w:hyperlink>
      <w:r w:rsidRPr="00677F19">
        <w:rPr>
          <w:rFonts w:ascii="Garamond" w:hAnsi="Garamond" w:cs="Arial"/>
          <w:sz w:val="20"/>
          <w:szCs w:val="20"/>
        </w:rPr>
        <w:t xml:space="preserve">. </w:t>
      </w:r>
    </w:p>
    <w:p w14:paraId="6DBB6E3E" w14:textId="77777777" w:rsidR="00677F19" w:rsidRDefault="00677F19" w:rsidP="00677F19">
      <w:pPr>
        <w:spacing w:after="0" w:line="240" w:lineRule="auto"/>
        <w:rPr>
          <w:rFonts w:ascii="Garamond" w:hAnsi="Garamond" w:cs="Arial"/>
          <w:sz w:val="20"/>
          <w:szCs w:val="20"/>
        </w:rPr>
      </w:pPr>
    </w:p>
    <w:p w14:paraId="4A8137F5" w14:textId="77777777"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If you wish to file a Civil Rights program complaint of discrimination, complete the </w:t>
      </w:r>
      <w:hyperlink r:id="rId24" w:tgtFrame="extWindow" w:tooltip="Opens in new window." w:history="1">
        <w:r w:rsidRPr="00677F19">
          <w:rPr>
            <w:rStyle w:val="Hyperlink"/>
            <w:rFonts w:ascii="Garamond" w:hAnsi="Garamond" w:cs="Arial"/>
            <w:szCs w:val="20"/>
          </w:rPr>
          <w:t>USDA Program Discrimination Complaint Form</w:t>
        </w:r>
      </w:hyperlink>
      <w:r w:rsidRPr="00677F19">
        <w:rPr>
          <w:rFonts w:ascii="Garamond" w:hAnsi="Garamond" w:cs="Arial"/>
          <w:sz w:val="20"/>
          <w:szCs w:val="20"/>
        </w:rPr>
        <w:t xml:space="preserve"> (PDF), found online at </w:t>
      </w:r>
      <w:hyperlink r:id="rId25" w:tgtFrame="extWindow" w:tooltip="Opens in new window." w:history="1">
        <w:r w:rsidRPr="00677F19">
          <w:rPr>
            <w:rStyle w:val="Hyperlink"/>
            <w:rFonts w:ascii="Garamond" w:hAnsi="Garamond" w:cs="Arial"/>
            <w:szCs w:val="20"/>
          </w:rPr>
          <w:t>http://www.ascr.usda.gov/complaint_filing_cust.html</w:t>
        </w:r>
      </w:hyperlink>
      <w:r w:rsidRPr="00677F19">
        <w:rPr>
          <w:rFonts w:ascii="Garamond" w:hAnsi="Garamond" w:cs="Arial"/>
          <w:sz w:val="20"/>
          <w:szCs w:val="20"/>
        </w:rPr>
        <w:t xml:space="preserve">, or at any USDA office, or call (866) 632-9992 to request the form. You may also write a letter containing all of the information requested in the form. Send your completed complaint form or letter to us by mail at U.S. Department of Agriculture, Director, Office of Adjudication, 1400 Independence Avenue, S.W., Washington, D.C. 20250-9410, by fax (202) 690-7442 or email at </w:t>
      </w:r>
      <w:hyperlink r:id="rId26" w:history="1">
        <w:r w:rsidRPr="00677F19">
          <w:rPr>
            <w:rStyle w:val="Hyperlink"/>
            <w:rFonts w:ascii="Garamond" w:hAnsi="Garamond" w:cs="Arial"/>
            <w:szCs w:val="20"/>
          </w:rPr>
          <w:t>program.intake@usda.gov</w:t>
        </w:r>
      </w:hyperlink>
      <w:r w:rsidRPr="00677F19">
        <w:rPr>
          <w:rFonts w:ascii="Garamond" w:hAnsi="Garamond" w:cs="Arial"/>
          <w:sz w:val="20"/>
          <w:szCs w:val="20"/>
        </w:rPr>
        <w:t xml:space="preserve">. </w:t>
      </w:r>
    </w:p>
    <w:p w14:paraId="5A4CA086" w14:textId="77777777"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Individuals who are deaf, hard of hearing or have speech disabilities and you wish to file either an EEO or program complaint please contact USDA through the Federal Relay Service at (800) 877-8339 or (800) 845-6136 (in Spanish). </w:t>
      </w:r>
    </w:p>
    <w:p w14:paraId="48B70B72" w14:textId="77777777" w:rsidR="00677F19" w:rsidRDefault="00677F19" w:rsidP="00677F19">
      <w:pPr>
        <w:spacing w:after="0" w:line="240" w:lineRule="auto"/>
        <w:rPr>
          <w:rFonts w:ascii="Garamond" w:hAnsi="Garamond" w:cs="Arial"/>
          <w:sz w:val="20"/>
          <w:szCs w:val="20"/>
        </w:rPr>
      </w:pPr>
    </w:p>
    <w:p w14:paraId="313EFB4B" w14:textId="77777777"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Persons with disabilities who wish to file a program complaint, please see information above on how to contact us by mail directly or by email. If you require alternative means of communication for program information (e.g., Braille, large print, audiotape, etc.) please contact USDA's TARGET Center at (202) 720-2600 (voice and TDD). </w:t>
      </w:r>
    </w:p>
    <w:p w14:paraId="583B2EC8" w14:textId="77777777" w:rsidR="00677F19" w:rsidRDefault="00677F19" w:rsidP="00677F19">
      <w:pPr>
        <w:spacing w:after="0" w:line="240" w:lineRule="auto"/>
        <w:rPr>
          <w:rFonts w:ascii="Garamond" w:hAnsi="Garamond" w:cs="Arial"/>
          <w:sz w:val="20"/>
          <w:szCs w:val="20"/>
        </w:rPr>
      </w:pPr>
    </w:p>
    <w:p w14:paraId="717E93E2" w14:textId="77777777"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For any other information dealing with Supplemental Nutrition Assistance Program (SNAP) issues, persons should either contact the USDA SNAP Hotline Number at (800) 221-5689, which is also in Spanish or call the </w:t>
      </w:r>
      <w:hyperlink r:id="rId27" w:tgtFrame="extWindow" w:tooltip="Opens in new window." w:history="1">
        <w:r w:rsidRPr="00677F19">
          <w:rPr>
            <w:rStyle w:val="Hyperlink"/>
            <w:rFonts w:ascii="Garamond" w:hAnsi="Garamond" w:cs="Arial"/>
            <w:szCs w:val="20"/>
          </w:rPr>
          <w:t>State Information/Hotline Numbers</w:t>
        </w:r>
      </w:hyperlink>
      <w:r w:rsidRPr="00677F19">
        <w:rPr>
          <w:rFonts w:ascii="Garamond" w:hAnsi="Garamond" w:cs="Arial"/>
          <w:sz w:val="20"/>
          <w:szCs w:val="20"/>
        </w:rPr>
        <w:t xml:space="preserve">. </w:t>
      </w:r>
    </w:p>
    <w:p w14:paraId="1FFC2E27" w14:textId="77777777" w:rsidR="00D5792C" w:rsidRPr="005C2EE4" w:rsidRDefault="00677F19" w:rsidP="00677F19">
      <w:pPr>
        <w:spacing w:after="0" w:line="240" w:lineRule="auto"/>
        <w:rPr>
          <w:rFonts w:ascii="Times New Roman" w:hAnsi="Times New Roman" w:cs="Times New Roman"/>
        </w:rPr>
      </w:pPr>
      <w:r w:rsidRPr="00677F19">
        <w:rPr>
          <w:rFonts w:ascii="Garamond" w:hAnsi="Garamond" w:cs="Arial"/>
          <w:sz w:val="20"/>
          <w:szCs w:val="20"/>
        </w:rPr>
        <w:t xml:space="preserve">For any other information not pertaining to civil rights, please refer to the listing of the </w:t>
      </w:r>
      <w:hyperlink r:id="rId28" w:history="1">
        <w:r w:rsidRPr="00677F19">
          <w:rPr>
            <w:rStyle w:val="Hyperlink"/>
            <w:rFonts w:ascii="Garamond" w:hAnsi="Garamond" w:cs="Arial"/>
            <w:szCs w:val="20"/>
          </w:rPr>
          <w:t>USDA Agencies and Offices</w:t>
        </w:r>
      </w:hyperlink>
      <w:r w:rsidRPr="00677F19">
        <w:rPr>
          <w:rFonts w:ascii="Garamond" w:hAnsi="Garamond" w:cs="Arial"/>
          <w:sz w:val="20"/>
          <w:szCs w:val="20"/>
        </w:rPr>
        <w:t xml:space="preserve"> for specific agency information.</w:t>
      </w:r>
    </w:p>
    <w:p w14:paraId="28835B1F" w14:textId="77777777" w:rsidR="00D5792C" w:rsidRPr="005C2EE4" w:rsidRDefault="00D5792C" w:rsidP="005C2EE4">
      <w:pPr>
        <w:spacing w:line="240" w:lineRule="auto"/>
        <w:rPr>
          <w:rFonts w:ascii="Times New Roman" w:hAnsi="Times New Roman" w:cs="Times New Roman"/>
        </w:rPr>
      </w:pPr>
    </w:p>
    <w:p w14:paraId="524B7CA4" w14:textId="77777777" w:rsidR="002F66A7" w:rsidRDefault="002F66A7" w:rsidP="005C2EE4">
      <w:pPr>
        <w:spacing w:line="240" w:lineRule="auto"/>
        <w:rPr>
          <w:rFonts w:ascii="Times New Roman" w:hAnsi="Times New Roman" w:cs="Times New Roman"/>
        </w:rPr>
      </w:pPr>
    </w:p>
    <w:p w14:paraId="34F98B40" w14:textId="77777777" w:rsidR="00F319EC" w:rsidRDefault="00F319EC" w:rsidP="005C2EE4">
      <w:pPr>
        <w:spacing w:line="240" w:lineRule="auto"/>
        <w:rPr>
          <w:rFonts w:ascii="Times New Roman" w:hAnsi="Times New Roman" w:cs="Times New Roman"/>
        </w:rPr>
      </w:pPr>
    </w:p>
    <w:p w14:paraId="645FF0C3" w14:textId="77777777" w:rsidR="00F319EC" w:rsidRDefault="00F319EC" w:rsidP="005C2EE4">
      <w:pPr>
        <w:spacing w:line="240" w:lineRule="auto"/>
        <w:rPr>
          <w:rFonts w:ascii="Times New Roman" w:hAnsi="Times New Roman" w:cs="Times New Roman"/>
        </w:rPr>
      </w:pPr>
    </w:p>
    <w:p w14:paraId="72CC445F" w14:textId="77777777" w:rsidR="00E70788" w:rsidRDefault="00E70788" w:rsidP="005C2EE4">
      <w:pPr>
        <w:spacing w:line="240" w:lineRule="auto"/>
        <w:rPr>
          <w:rFonts w:ascii="Times New Roman" w:hAnsi="Times New Roman" w:cs="Times New Roman"/>
        </w:rPr>
      </w:pPr>
    </w:p>
    <w:p w14:paraId="2167EC25" w14:textId="77777777" w:rsidR="00E70788" w:rsidRDefault="00E70788" w:rsidP="005C2EE4">
      <w:pPr>
        <w:spacing w:line="240" w:lineRule="auto"/>
        <w:rPr>
          <w:rFonts w:ascii="Times New Roman" w:hAnsi="Times New Roman" w:cs="Times New Roman"/>
        </w:rPr>
      </w:pPr>
    </w:p>
    <w:p w14:paraId="2ADB1631" w14:textId="77777777" w:rsidR="00E70788" w:rsidRDefault="00E70788" w:rsidP="005C2EE4">
      <w:pPr>
        <w:spacing w:line="240" w:lineRule="auto"/>
        <w:rPr>
          <w:rFonts w:ascii="Times New Roman" w:hAnsi="Times New Roman" w:cs="Times New Roman"/>
        </w:rPr>
      </w:pPr>
    </w:p>
    <w:p w14:paraId="31EF2BF8" w14:textId="77777777" w:rsidR="00E70788" w:rsidRDefault="00E70788" w:rsidP="005C2EE4">
      <w:pPr>
        <w:spacing w:line="240" w:lineRule="auto"/>
        <w:rPr>
          <w:rFonts w:ascii="Times New Roman" w:hAnsi="Times New Roman" w:cs="Times New Roman"/>
        </w:rPr>
      </w:pPr>
    </w:p>
    <w:p w14:paraId="4FA452DD" w14:textId="77777777" w:rsidR="00F319EC" w:rsidRDefault="00F319EC" w:rsidP="005C2EE4">
      <w:pPr>
        <w:spacing w:line="240" w:lineRule="auto"/>
        <w:rPr>
          <w:rFonts w:ascii="Times New Roman" w:hAnsi="Times New Roman" w:cs="Times New Roman"/>
        </w:rPr>
      </w:pPr>
    </w:p>
    <w:p w14:paraId="6E0BC2F2" w14:textId="77777777" w:rsidR="00F319EC" w:rsidRDefault="00F319EC" w:rsidP="005C2EE4">
      <w:pPr>
        <w:spacing w:line="240" w:lineRule="auto"/>
        <w:rPr>
          <w:rFonts w:ascii="Times New Roman" w:hAnsi="Times New Roman" w:cs="Times New Roman"/>
        </w:rPr>
      </w:pPr>
    </w:p>
    <w:p w14:paraId="5442B5E0" w14:textId="77777777" w:rsidR="0052378A" w:rsidRDefault="0052378A" w:rsidP="005C2EE4">
      <w:pPr>
        <w:spacing w:line="240" w:lineRule="auto"/>
        <w:rPr>
          <w:rFonts w:ascii="Times New Roman" w:hAnsi="Times New Roman" w:cs="Times New Roman"/>
        </w:rPr>
      </w:pPr>
    </w:p>
    <w:p w14:paraId="1E4824E0" w14:textId="77777777" w:rsidR="002F66A7" w:rsidRPr="005C2EE4" w:rsidRDefault="002F66A7" w:rsidP="005C2EE4">
      <w:pPr>
        <w:spacing w:line="240" w:lineRule="auto"/>
        <w:rPr>
          <w:rFonts w:ascii="Times New Roman" w:hAnsi="Times New Roman" w:cs="Times New Roman"/>
        </w:rPr>
      </w:pPr>
    </w:p>
    <w:p w14:paraId="50BB5853" w14:textId="77777777" w:rsidR="00590946" w:rsidRDefault="00590946"/>
    <w:p w14:paraId="3E3855C6" w14:textId="77777777" w:rsidR="00590946" w:rsidRDefault="00590946">
      <w:pPr>
        <w:sectPr w:rsidR="00590946" w:rsidSect="002A3EF4">
          <w:headerReference w:type="default" r:id="rId29"/>
          <w:headerReference w:type="first" r:id="rId30"/>
          <w:type w:val="continuous"/>
          <w:pgSz w:w="12240" w:h="15840" w:code="1"/>
          <w:pgMar w:top="1080" w:right="1080" w:bottom="1080" w:left="1080" w:header="360" w:footer="288" w:gutter="0"/>
          <w:cols w:space="720"/>
          <w:titlePg/>
          <w:docGrid w:linePitch="360"/>
        </w:sectPr>
      </w:pPr>
    </w:p>
    <w:p w14:paraId="123F5CCE" w14:textId="77777777" w:rsidR="00590946" w:rsidRPr="002F66A7" w:rsidRDefault="00590946" w:rsidP="00590946">
      <w:pPr>
        <w:spacing w:after="0" w:line="240" w:lineRule="auto"/>
        <w:jc w:val="center"/>
        <w:rPr>
          <w:rFonts w:ascii="Times New Roman" w:eastAsia="Times New Roman" w:hAnsi="Times New Roman" w:cs="Times New Roman"/>
          <w:b/>
          <w:i/>
          <w:color w:val="5F8974"/>
          <w:sz w:val="20"/>
          <w:szCs w:val="20"/>
        </w:rPr>
      </w:pPr>
      <w:r w:rsidRPr="002F66A7">
        <w:rPr>
          <w:rFonts w:ascii="Times New Roman" w:eastAsia="Times New Roman" w:hAnsi="Times New Roman" w:cs="Times New Roman"/>
          <w:b/>
          <w:i/>
          <w:color w:val="5F8974"/>
          <w:sz w:val="20"/>
          <w:szCs w:val="20"/>
        </w:rPr>
        <w:t>Helping People Help the Land</w:t>
      </w:r>
    </w:p>
    <w:p w14:paraId="23D81671" w14:textId="77777777" w:rsidR="00590946" w:rsidRPr="002F66A7" w:rsidRDefault="00590946" w:rsidP="00590946">
      <w:pPr>
        <w:pStyle w:val="Footer"/>
        <w:spacing w:before="120"/>
        <w:rPr>
          <w:b/>
          <w:color w:val="5F8974"/>
          <w:sz w:val="20"/>
        </w:rPr>
      </w:pPr>
      <w:r w:rsidRPr="002F66A7">
        <w:rPr>
          <w:b/>
          <w:color w:val="5F8974"/>
          <w:sz w:val="20"/>
        </w:rPr>
        <w:t>USDA IS AN EQUAL OPPORTUNITY PROVIDER AND EMPLOYER</w:t>
      </w:r>
    </w:p>
    <w:sectPr w:rsidR="00590946" w:rsidRPr="002F66A7" w:rsidSect="00834F1C">
      <w:type w:val="continuous"/>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24A7E" w14:textId="77777777" w:rsidR="006E5B9C" w:rsidRDefault="006E5B9C" w:rsidP="00E76CDA">
      <w:pPr>
        <w:spacing w:after="0" w:line="240" w:lineRule="auto"/>
      </w:pPr>
      <w:r>
        <w:separator/>
      </w:r>
    </w:p>
  </w:endnote>
  <w:endnote w:type="continuationSeparator" w:id="0">
    <w:p w14:paraId="379E0DDD" w14:textId="77777777" w:rsidR="006E5B9C" w:rsidRDefault="006E5B9C" w:rsidP="00E7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Corbel"/>
    <w:panose1 w:val="00000000000000000000"/>
    <w:charset w:val="00"/>
    <w:family w:val="swiss"/>
    <w:notTrueType/>
    <w:pitch w:val="variable"/>
    <w:sig w:usb0="20000287" w:usb1="00000001"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46F604" w14:textId="77777777" w:rsidR="006E5B9C" w:rsidRDefault="006E5B9C" w:rsidP="00E76CDA">
      <w:pPr>
        <w:spacing w:after="0" w:line="240" w:lineRule="auto"/>
      </w:pPr>
      <w:r>
        <w:separator/>
      </w:r>
    </w:p>
  </w:footnote>
  <w:footnote w:type="continuationSeparator" w:id="0">
    <w:p w14:paraId="654AD171" w14:textId="77777777" w:rsidR="006E5B9C" w:rsidRDefault="006E5B9C" w:rsidP="00E76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F0B76" w14:textId="77777777" w:rsidR="00834F1C" w:rsidRPr="00834F1C" w:rsidRDefault="00834F1C" w:rsidP="00834F1C">
    <w:pPr>
      <w:pStyle w:val="Header"/>
      <w:spacing w:after="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57DEB" w14:textId="77777777" w:rsidR="00C73C1E" w:rsidRDefault="00C73C1E" w:rsidP="005936A8">
    <w:pPr>
      <w:pStyle w:val="Header"/>
      <w:spacing w:after="60"/>
    </w:pPr>
    <w:r>
      <w:rPr>
        <w:noProof/>
      </w:rPr>
      <w:drawing>
        <wp:inline distT="0" distB="0" distL="0" distR="0" wp14:anchorId="057A07E7" wp14:editId="358DD2CE">
          <wp:extent cx="2624328" cy="457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jpg"/>
                  <pic:cNvPicPr/>
                </pic:nvPicPr>
                <pic:blipFill>
                  <a:blip r:embed="rId1">
                    <a:extLst>
                      <a:ext uri="{28A0092B-C50C-407E-A947-70E740481C1C}">
                        <a14:useLocalDpi xmlns:a14="http://schemas.microsoft.com/office/drawing/2010/main" val="0"/>
                      </a:ext>
                    </a:extLst>
                  </a:blip>
                  <a:stretch>
                    <a:fillRect/>
                  </a:stretch>
                </pic:blipFill>
                <pic:spPr>
                  <a:xfrm>
                    <a:off x="0" y="0"/>
                    <a:ext cx="2624328" cy="4572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F53259"/>
    <w:multiLevelType w:val="hybridMultilevel"/>
    <w:tmpl w:val="9230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attachedTemplate r:id="rId1"/>
  <w:trackRevisions/>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90E"/>
    <w:rsid w:val="000042CC"/>
    <w:rsid w:val="00032AE9"/>
    <w:rsid w:val="00061CB1"/>
    <w:rsid w:val="0006675F"/>
    <w:rsid w:val="00066EF4"/>
    <w:rsid w:val="0008637F"/>
    <w:rsid w:val="000B231F"/>
    <w:rsid w:val="000B5724"/>
    <w:rsid w:val="000E574A"/>
    <w:rsid w:val="000E5F86"/>
    <w:rsid w:val="0010044F"/>
    <w:rsid w:val="00115362"/>
    <w:rsid w:val="00122DCC"/>
    <w:rsid w:val="00155AF0"/>
    <w:rsid w:val="0016153D"/>
    <w:rsid w:val="00171B79"/>
    <w:rsid w:val="00183804"/>
    <w:rsid w:val="001B73D4"/>
    <w:rsid w:val="001F6D3A"/>
    <w:rsid w:val="0021708E"/>
    <w:rsid w:val="00220AC2"/>
    <w:rsid w:val="00230623"/>
    <w:rsid w:val="002343B8"/>
    <w:rsid w:val="00257185"/>
    <w:rsid w:val="00295712"/>
    <w:rsid w:val="002A3EF4"/>
    <w:rsid w:val="002A6623"/>
    <w:rsid w:val="002B669C"/>
    <w:rsid w:val="002C5382"/>
    <w:rsid w:val="002F66A7"/>
    <w:rsid w:val="00301404"/>
    <w:rsid w:val="00307286"/>
    <w:rsid w:val="00352423"/>
    <w:rsid w:val="003613BF"/>
    <w:rsid w:val="003623D5"/>
    <w:rsid w:val="00374C7B"/>
    <w:rsid w:val="00391F26"/>
    <w:rsid w:val="003A16D5"/>
    <w:rsid w:val="003B3C08"/>
    <w:rsid w:val="003D474D"/>
    <w:rsid w:val="003E7D0E"/>
    <w:rsid w:val="0040096C"/>
    <w:rsid w:val="00411259"/>
    <w:rsid w:val="00415DC2"/>
    <w:rsid w:val="00425595"/>
    <w:rsid w:val="0042724B"/>
    <w:rsid w:val="00427DF2"/>
    <w:rsid w:val="0043243A"/>
    <w:rsid w:val="00435A18"/>
    <w:rsid w:val="00482416"/>
    <w:rsid w:val="0048370E"/>
    <w:rsid w:val="004956A2"/>
    <w:rsid w:val="004A5DF5"/>
    <w:rsid w:val="004A6DAD"/>
    <w:rsid w:val="004B4FB3"/>
    <w:rsid w:val="0050574B"/>
    <w:rsid w:val="00510B6C"/>
    <w:rsid w:val="00515A68"/>
    <w:rsid w:val="0052310D"/>
    <w:rsid w:val="005234CD"/>
    <w:rsid w:val="0052378A"/>
    <w:rsid w:val="00532EFF"/>
    <w:rsid w:val="00535048"/>
    <w:rsid w:val="00541FB6"/>
    <w:rsid w:val="00542E14"/>
    <w:rsid w:val="0054633B"/>
    <w:rsid w:val="00580F72"/>
    <w:rsid w:val="00590946"/>
    <w:rsid w:val="005936A8"/>
    <w:rsid w:val="00593D33"/>
    <w:rsid w:val="005A072C"/>
    <w:rsid w:val="005A2DF8"/>
    <w:rsid w:val="005B40B9"/>
    <w:rsid w:val="005C2EE4"/>
    <w:rsid w:val="005C6632"/>
    <w:rsid w:val="005D274D"/>
    <w:rsid w:val="005F215B"/>
    <w:rsid w:val="00607B02"/>
    <w:rsid w:val="0064216C"/>
    <w:rsid w:val="00647A30"/>
    <w:rsid w:val="00651E47"/>
    <w:rsid w:val="00660D8B"/>
    <w:rsid w:val="00677F19"/>
    <w:rsid w:val="00684027"/>
    <w:rsid w:val="006B2B06"/>
    <w:rsid w:val="006E5B9C"/>
    <w:rsid w:val="0071727C"/>
    <w:rsid w:val="00734616"/>
    <w:rsid w:val="00752634"/>
    <w:rsid w:val="0076031D"/>
    <w:rsid w:val="00766FDF"/>
    <w:rsid w:val="0078451D"/>
    <w:rsid w:val="007C1C39"/>
    <w:rsid w:val="00834F1C"/>
    <w:rsid w:val="008655A7"/>
    <w:rsid w:val="00885BDE"/>
    <w:rsid w:val="0089315F"/>
    <w:rsid w:val="008B0264"/>
    <w:rsid w:val="008C54BF"/>
    <w:rsid w:val="00905CC5"/>
    <w:rsid w:val="009120DB"/>
    <w:rsid w:val="009239DD"/>
    <w:rsid w:val="00926601"/>
    <w:rsid w:val="009305A1"/>
    <w:rsid w:val="0093109C"/>
    <w:rsid w:val="00961EEE"/>
    <w:rsid w:val="00962781"/>
    <w:rsid w:val="00967A27"/>
    <w:rsid w:val="0097315B"/>
    <w:rsid w:val="00980070"/>
    <w:rsid w:val="009857F3"/>
    <w:rsid w:val="009D3364"/>
    <w:rsid w:val="00A36427"/>
    <w:rsid w:val="00A84946"/>
    <w:rsid w:val="00A924D8"/>
    <w:rsid w:val="00A96ADE"/>
    <w:rsid w:val="00AA3E53"/>
    <w:rsid w:val="00AD6B38"/>
    <w:rsid w:val="00AE55E0"/>
    <w:rsid w:val="00B3434D"/>
    <w:rsid w:val="00B462B2"/>
    <w:rsid w:val="00B53135"/>
    <w:rsid w:val="00B62EE8"/>
    <w:rsid w:val="00B65F8F"/>
    <w:rsid w:val="00B67339"/>
    <w:rsid w:val="00B809ED"/>
    <w:rsid w:val="00BD600E"/>
    <w:rsid w:val="00BE1664"/>
    <w:rsid w:val="00BE45AD"/>
    <w:rsid w:val="00BF10F5"/>
    <w:rsid w:val="00C25949"/>
    <w:rsid w:val="00C34DE2"/>
    <w:rsid w:val="00C65397"/>
    <w:rsid w:val="00C7020A"/>
    <w:rsid w:val="00C73C1E"/>
    <w:rsid w:val="00C8704F"/>
    <w:rsid w:val="00C92661"/>
    <w:rsid w:val="00CB4E9A"/>
    <w:rsid w:val="00CC7031"/>
    <w:rsid w:val="00CD4EDF"/>
    <w:rsid w:val="00CD5D86"/>
    <w:rsid w:val="00CE18CF"/>
    <w:rsid w:val="00D028C9"/>
    <w:rsid w:val="00D21670"/>
    <w:rsid w:val="00D424A8"/>
    <w:rsid w:val="00D572ED"/>
    <w:rsid w:val="00D5792C"/>
    <w:rsid w:val="00D605F9"/>
    <w:rsid w:val="00D81AB2"/>
    <w:rsid w:val="00D97085"/>
    <w:rsid w:val="00DA3942"/>
    <w:rsid w:val="00DB78D7"/>
    <w:rsid w:val="00DC30DB"/>
    <w:rsid w:val="00DE0202"/>
    <w:rsid w:val="00E175C4"/>
    <w:rsid w:val="00E3190E"/>
    <w:rsid w:val="00E47E7F"/>
    <w:rsid w:val="00E70788"/>
    <w:rsid w:val="00E7263F"/>
    <w:rsid w:val="00E76CDA"/>
    <w:rsid w:val="00E82BCA"/>
    <w:rsid w:val="00E95C8F"/>
    <w:rsid w:val="00EA11B8"/>
    <w:rsid w:val="00EA380D"/>
    <w:rsid w:val="00EA6530"/>
    <w:rsid w:val="00EB4A42"/>
    <w:rsid w:val="00F23450"/>
    <w:rsid w:val="00F319EC"/>
    <w:rsid w:val="00F34344"/>
    <w:rsid w:val="00F35AE0"/>
    <w:rsid w:val="00F3601C"/>
    <w:rsid w:val="00F371D6"/>
    <w:rsid w:val="00F51FAF"/>
    <w:rsid w:val="00F55F8B"/>
    <w:rsid w:val="00F641FC"/>
    <w:rsid w:val="00F959CE"/>
    <w:rsid w:val="00FB461E"/>
    <w:rsid w:val="00FC6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19D45C"/>
  <w15:docId w15:val="{902CE692-4909-491E-911F-CFCB2D4CB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40096C"/>
    <w:pPr>
      <w:spacing w:after="0" w:line="240" w:lineRule="auto"/>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40096C"/>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374C7B"/>
    <w:pPr>
      <w:spacing w:before="240" w:line="240" w:lineRule="auto"/>
    </w:pPr>
    <w:rPr>
      <w:rFonts w:ascii="Times New Roman" w:eastAsia="Times New Roman" w:hAnsi="Times New Roman" w:cs="Times New Roman"/>
      <w:sz w:val="24"/>
      <w:szCs w:val="24"/>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 w:type="paragraph" w:styleId="BodyText">
    <w:name w:val="Body Text"/>
    <w:basedOn w:val="Normal"/>
    <w:link w:val="BodyTextChar"/>
    <w:uiPriority w:val="1"/>
    <w:qFormat/>
    <w:rsid w:val="00F959CE"/>
    <w:pPr>
      <w:widowControl w:val="0"/>
      <w:spacing w:after="0" w:line="240" w:lineRule="auto"/>
      <w:ind w:left="119"/>
    </w:pPr>
    <w:rPr>
      <w:rFonts w:ascii="Times New Roman" w:eastAsia="Times New Roman" w:hAnsi="Times New Roman"/>
      <w:sz w:val="20"/>
      <w:szCs w:val="20"/>
    </w:rPr>
  </w:style>
  <w:style w:type="character" w:customStyle="1" w:styleId="BodyTextChar">
    <w:name w:val="Body Text Char"/>
    <w:basedOn w:val="DefaultParagraphFont"/>
    <w:link w:val="BodyText"/>
    <w:uiPriority w:val="1"/>
    <w:rsid w:val="00F959CE"/>
    <w:rPr>
      <w:rFonts w:ascii="Times New Roman" w:eastAsia="Times New Roman" w:hAnsi="Times New Roman"/>
      <w:sz w:val="20"/>
      <w:szCs w:val="20"/>
    </w:rPr>
  </w:style>
  <w:style w:type="paragraph" w:styleId="HTMLPreformatted">
    <w:name w:val="HTML Preformatted"/>
    <w:basedOn w:val="Normal"/>
    <w:link w:val="HTMLPreformattedChar"/>
    <w:uiPriority w:val="99"/>
    <w:semiHidden/>
    <w:unhideWhenUsed/>
    <w:rsid w:val="00F3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4344"/>
    <w:rPr>
      <w:rFonts w:ascii="Courier New" w:eastAsia="Times New Roman" w:hAnsi="Courier New" w:cs="Courier New"/>
      <w:sz w:val="20"/>
      <w:szCs w:val="20"/>
    </w:rPr>
  </w:style>
  <w:style w:type="character" w:customStyle="1" w:styleId="xdtextbox1">
    <w:name w:val="xdtextbox1"/>
    <w:basedOn w:val="DefaultParagraphFont"/>
    <w:rsid w:val="00684027"/>
    <w:rPr>
      <w:color w:val="auto"/>
      <w:bdr w:val="single" w:sz="8" w:space="1" w:color="DCDCDC" w:frame="1"/>
      <w:shd w:val="clear" w:color="auto" w:fill="FFFFFF"/>
    </w:rPr>
  </w:style>
  <w:style w:type="character" w:styleId="Emphasis">
    <w:name w:val="Emphasis"/>
    <w:basedOn w:val="DefaultParagraphFont"/>
    <w:uiPriority w:val="20"/>
    <w:qFormat/>
    <w:rsid w:val="00B62EE8"/>
    <w:rPr>
      <w:i/>
      <w:iCs/>
    </w:rPr>
  </w:style>
  <w:style w:type="paragraph" w:styleId="Revision">
    <w:name w:val="Revision"/>
    <w:hidden/>
    <w:uiPriority w:val="99"/>
    <w:semiHidden/>
    <w:rsid w:val="00607B0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830292">
      <w:bodyDiv w:val="1"/>
      <w:marLeft w:val="0"/>
      <w:marRight w:val="0"/>
      <w:marTop w:val="0"/>
      <w:marBottom w:val="0"/>
      <w:divBdr>
        <w:top w:val="none" w:sz="0" w:space="0" w:color="auto"/>
        <w:left w:val="none" w:sz="0" w:space="0" w:color="auto"/>
        <w:bottom w:val="none" w:sz="0" w:space="0" w:color="auto"/>
        <w:right w:val="none" w:sz="0" w:space="0" w:color="auto"/>
      </w:divBdr>
    </w:div>
    <w:div w:id="1139541492">
      <w:bodyDiv w:val="1"/>
      <w:marLeft w:val="0"/>
      <w:marRight w:val="0"/>
      <w:marTop w:val="0"/>
      <w:marBottom w:val="0"/>
      <w:divBdr>
        <w:top w:val="none" w:sz="0" w:space="0" w:color="auto"/>
        <w:left w:val="none" w:sz="0" w:space="0" w:color="auto"/>
        <w:bottom w:val="none" w:sz="0" w:space="0" w:color="auto"/>
        <w:right w:val="none" w:sz="0" w:space="0" w:color="auto"/>
      </w:divBdr>
    </w:div>
    <w:div w:id="18125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yperlink" Target="mailto:program.intake@usda.gov" TargetMode="External"/><Relationship Id="rId3" Type="http://schemas.openxmlformats.org/officeDocument/2006/relationships/customXml" Target="../customXml/item3.xml"/><Relationship Id="rId21" Type="http://schemas.openxmlformats.org/officeDocument/2006/relationships/hyperlink" Target="http://plant-materials.nrcs.usda.gov"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plants.usda.gov/" TargetMode="External"/><Relationship Id="rId25" Type="http://schemas.openxmlformats.org/officeDocument/2006/relationships/hyperlink" Target="http://www.ascr.usda.gov/complaint_filing_cust.html"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plants.usda.gov/"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ocio.usda.gov/sites/default/files/docs/2012/Complain_combined_6_8_12.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www.ascr.usda.gov/complaint_filing_file.html" TargetMode="External"/><Relationship Id="rId28" Type="http://schemas.openxmlformats.org/officeDocument/2006/relationships/hyperlink" Target="http://www.usda.gov/wps/portal/usda/usdahome?navtype=MA&amp;navid=AGENCIES_OFFICES_C" TargetMode="External"/><Relationship Id="rId10" Type="http://schemas.openxmlformats.org/officeDocument/2006/relationships/endnotes" Target="endnotes.xml"/><Relationship Id="rId19" Type="http://schemas.openxmlformats.org/officeDocument/2006/relationships/hyperlink" Target="http://www.nrcs.usda.gov/"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www.ascr.usda.gov/doc/EEO_Counselor_List.pdf" TargetMode="External"/><Relationship Id="rId27" Type="http://schemas.openxmlformats.org/officeDocument/2006/relationships/hyperlink" Target="http://www.fns.usda.gov/snap/contact_info/hotlines.htm" TargetMode="External"/><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et.Kopperl\Documents\Publications\Plant%20Guides\FRCA12\FRCA%20new%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042567D9DF9B4F9D117E30B37A44E7" ma:contentTypeVersion="0" ma:contentTypeDescription="Create a new document." ma:contentTypeScope="" ma:versionID="0c6b81c4849b3d43972d4ec68ef47901">
  <xsd:schema xmlns:xsd="http://www.w3.org/2001/XMLSchema" xmlns:xs="http://www.w3.org/2001/XMLSchema" xmlns:p="http://schemas.microsoft.com/office/2006/metadata/properties" targetNamespace="http://schemas.microsoft.com/office/2006/metadata/properties" ma:root="true" ma:fieldsID="0af3c3711d63cd5ad4a97e8b3b87afe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2120D7-41B9-4D61-89BC-6F6BACB1F861}"/>
</file>

<file path=customXml/itemProps2.xml><?xml version="1.0" encoding="utf-8"?>
<ds:datastoreItem xmlns:ds="http://schemas.openxmlformats.org/officeDocument/2006/customXml" ds:itemID="{395FB6C1-468C-4FB4-94B2-68E565F4DAFC}">
  <ds:schemaRefs>
    <ds:schemaRef ds:uri="http://schemas.microsoft.com/office/2006/customDocumentInformationPanel"/>
  </ds:schemaRefs>
</ds:datastoreItem>
</file>

<file path=customXml/itemProps3.xml><?xml version="1.0" encoding="utf-8"?>
<ds:datastoreItem xmlns:ds="http://schemas.openxmlformats.org/officeDocument/2006/customXml" ds:itemID="{CF9A96F4-B19D-4269-9B34-B1D7677C242B}">
  <ds:schemaRefs>
    <ds:schemaRef ds:uri="http://purl.org/dc/terms/"/>
    <ds:schemaRef ds:uri="http://www.w3.org/XML/1998/namespace"/>
    <ds:schemaRef ds:uri="http://purl.org/dc/dcmitype/"/>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5F8428C8-C67B-4C41-9A0E-54B74DB5E3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FRCA new template</Template>
  <TotalTime>32</TotalTime>
  <Pages>5</Pages>
  <Words>3035</Words>
  <Characters>17304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California coffeeberry (Frangula californica) Plant Guide</vt:lpstr>
    </vt:vector>
  </TitlesOfParts>
  <Company>USDA</Company>
  <LinksUpToDate>false</LinksUpToDate>
  <CharactersWithSpaces>20299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California coffeeberry (Frangula californica) Plant Guide</dc:title>
  <dc:subject>California coffeeberry (Frangula californica, formerly Rhamnus californica) is a shrub native to the western United States. Uses include wildlife food and use as a landscaping shrub.</dc:subject>
  <dc:creator>Michal Tutka, Margaret Smither-Kopperl USDA NRCS California Plant Materials Program</dc:creator>
  <cp:keywords>California coffeeberry, California buckthorn, Frangula californica, Rhamnus californica, californica, cuspidata, tomentella, crassifolia, ursina, shrub, ornamental, drought tolerant, landscaping, native, wildlife, buckthorn laxative, purgative,</cp:keywords>
  <cp:lastModifiedBy>Smither-Kopperl, Margaret - NRCS, Lockeford, CA</cp:lastModifiedBy>
  <cp:revision>3</cp:revision>
  <cp:lastPrinted>2016-08-09T21:41:00Z</cp:lastPrinted>
  <dcterms:created xsi:type="dcterms:W3CDTF">2016-08-08T17:11:00Z</dcterms:created>
  <dcterms:modified xsi:type="dcterms:W3CDTF">2016-08-09T22:10:00Z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0x01010044042567D9DF9B4F9D117E30B37A44E7</vt:lpwstr>
  </property>
</Properties>
</file>